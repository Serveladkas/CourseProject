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F0DE" w14:textId="21F17839" w:rsidR="00B7322A" w:rsidRPr="00B7322A" w:rsidRDefault="00B7322A" w:rsidP="00D21B2E">
      <w:p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14:paraId="64AA4FD6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14:paraId="74C5A0C0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5CB4E80D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14:paraId="23370FC5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1264B244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14:paraId="3C1788EF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ИМ. Б.Л. РОЗИНГА (ФИЛИАЛ) СПбГУТ</w:t>
      </w:r>
    </w:p>
    <w:p w14:paraId="6DED156F" w14:textId="77777777" w:rsidR="00B7322A" w:rsidRPr="00B7322A" w:rsidRDefault="00B7322A" w:rsidP="00B7322A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(АКТ (ф) СПбГУТ)</w:t>
      </w:r>
    </w:p>
    <w:p w14:paraId="3B5C30A5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AC30461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068BE04C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3F287C08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0F2B1022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021697EF" w14:textId="77777777" w:rsidR="00B7322A" w:rsidRPr="00B7322A" w:rsidRDefault="00B7322A" w:rsidP="00B7322A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37CF6C6A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b/>
          <w:kern w:val="0"/>
          <w:sz w:val="56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kern w:val="0"/>
          <w:sz w:val="56"/>
          <w:szCs w:val="24"/>
          <w:lang w:eastAsia="ru-RU"/>
          <w14:ligatures w14:val="none"/>
        </w:rPr>
        <w:t>КУРСОВОЙ ПРОЕКТ</w:t>
      </w:r>
    </w:p>
    <w:p w14:paraId="2B7EE804" w14:textId="77777777" w:rsidR="00B7322A" w:rsidRPr="00B7322A" w:rsidRDefault="00B7322A" w:rsidP="00B7322A">
      <w:pPr>
        <w:keepNext/>
        <w:spacing w:before="120"/>
        <w:jc w:val="center"/>
        <w:outlineLvl w:val="2"/>
        <w:rPr>
          <w:rFonts w:eastAsia="Times New Roman" w:cs="Times New Roman"/>
          <w:bCs/>
          <w:kern w:val="0"/>
          <w:sz w:val="40"/>
          <w:szCs w:val="40"/>
          <w:lang w:eastAsia="ru-RU"/>
          <w14:ligatures w14:val="none"/>
        </w:rPr>
      </w:pPr>
      <w:r w:rsidRPr="00B7322A">
        <w:rPr>
          <w:rFonts w:eastAsia="Times New Roman" w:cs="Times New Roman"/>
          <w:bCs/>
          <w:kern w:val="0"/>
          <w:sz w:val="40"/>
          <w:szCs w:val="40"/>
          <w:lang w:eastAsia="ru-RU"/>
          <w14:ligatures w14:val="none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B7322A" w:rsidRPr="00B7322A" w14:paraId="5CC28BE2" w14:textId="77777777" w:rsidTr="00B60E9A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3E97B333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РАЗРАБОТКА ПОДСИСТЕМЫ «ГРАФИК СМЕН </w:t>
            </w:r>
          </w:p>
        </w:tc>
      </w:tr>
      <w:tr w:rsidR="00B7322A" w:rsidRPr="00B7322A" w14:paraId="1815A62B" w14:textId="77777777" w:rsidTr="00B60E9A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2E7D4D92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СОТРУДНИКОВ ГИПЕРМАРКЕТА»</w:t>
            </w:r>
          </w:p>
        </w:tc>
      </w:tr>
      <w:tr w:rsidR="00B7322A" w:rsidRPr="00B7322A" w14:paraId="0A35338C" w14:textId="77777777" w:rsidTr="00B60E9A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1948814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Л109. 2</w:t>
            </w:r>
            <w:r w:rsidRPr="00B7322A">
              <w:rPr>
                <w:rFonts w:eastAsia="Times New Roman" w:cs="Times New Roman"/>
                <w:kern w:val="0"/>
                <w:sz w:val="40"/>
                <w:szCs w:val="40"/>
                <w:lang w:val="en-US" w:eastAsia="ru-RU"/>
                <w14:ligatures w14:val="none"/>
              </w:rPr>
              <w:t>5</w:t>
            </w: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КП01. 001 ПЗ</w:t>
            </w:r>
          </w:p>
        </w:tc>
      </w:tr>
    </w:tbl>
    <w:p w14:paraId="360731E4" w14:textId="77777777" w:rsidR="00B7322A" w:rsidRPr="00B7322A" w:rsidRDefault="00B7322A" w:rsidP="00B7322A">
      <w:pPr>
        <w:widowControl w:val="0"/>
        <w:tabs>
          <w:tab w:val="center" w:pos="4820"/>
        </w:tabs>
        <w:jc w:val="center"/>
        <w:rPr>
          <w:rFonts w:eastAsia="Times New Roman" w:cs="Times New Roman"/>
          <w:kern w:val="0"/>
          <w:sz w:val="22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 w:val="22"/>
          <w:lang w:eastAsia="ru-RU"/>
          <w14:ligatures w14:val="none"/>
        </w:rPr>
        <w:t>(Обозначение документа)</w:t>
      </w:r>
    </w:p>
    <w:p w14:paraId="4D11BBDD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C60E46D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B7322A" w:rsidRPr="00B7322A" w14:paraId="5785C0EF" w14:textId="77777777" w:rsidTr="00B60E9A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6C280CF3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МДК.02.01 Технология разработки</w:t>
            </w:r>
          </w:p>
        </w:tc>
      </w:tr>
      <w:tr w:rsidR="00B7322A" w:rsidRPr="00B7322A" w14:paraId="6DD37668" w14:textId="77777777" w:rsidTr="00B60E9A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41477800" w14:textId="77777777" w:rsidR="00B7322A" w:rsidRPr="00B7322A" w:rsidRDefault="00B7322A" w:rsidP="00B7322A">
            <w:pPr>
              <w:widowControl w:val="0"/>
              <w:ind w:left="34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программного обеспечения</w:t>
            </w:r>
          </w:p>
        </w:tc>
      </w:tr>
    </w:tbl>
    <w:p w14:paraId="64726EE3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14E517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A5690A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DBB7BA0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C827E8C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3D7709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20C5443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094676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B7322A" w:rsidRPr="00B7322A" w14:paraId="3E1593C5" w14:textId="77777777" w:rsidTr="00B60E9A">
        <w:tc>
          <w:tcPr>
            <w:tcW w:w="2010" w:type="dxa"/>
          </w:tcPr>
          <w:p w14:paraId="54E0F894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55AD2C31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ИСПП-35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F853940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B7322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B7322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64F24A34" w14:textId="77777777" w:rsidR="00B7322A" w:rsidRPr="00B7322A" w:rsidRDefault="00B7322A" w:rsidP="00B7322A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С.А. Афиногенов</w:t>
            </w:r>
          </w:p>
        </w:tc>
      </w:tr>
      <w:tr w:rsidR="00B7322A" w:rsidRPr="00B7322A" w14:paraId="64A99B40" w14:textId="77777777" w:rsidTr="00B60E9A">
        <w:tc>
          <w:tcPr>
            <w:tcW w:w="2010" w:type="dxa"/>
          </w:tcPr>
          <w:p w14:paraId="5CD2AF1A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9945DAD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6BDA7888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374EEC92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9D67DEB" w14:textId="77777777" w:rsidR="00B7322A" w:rsidRPr="00B7322A" w:rsidRDefault="00B7322A" w:rsidP="00B7322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B7322A" w:rsidRPr="00B7322A" w14:paraId="4078DBA3" w14:textId="77777777" w:rsidTr="00B60E9A">
        <w:tc>
          <w:tcPr>
            <w:tcW w:w="2010" w:type="dxa"/>
          </w:tcPr>
          <w:p w14:paraId="59B5E241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1B5C90E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25EEF814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5BAFD082" w14:textId="77777777" w:rsidR="00B7322A" w:rsidRPr="00B7322A" w:rsidRDefault="00B7322A" w:rsidP="00B7322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B7322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2DF02BE" w14:textId="77777777" w:rsidR="00B7322A" w:rsidRPr="00B7322A" w:rsidRDefault="00B7322A" w:rsidP="00B7322A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Ю.С. </w:t>
            </w:r>
            <w:proofErr w:type="spellStart"/>
            <w:r w:rsidRPr="00B7322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Маломан</w:t>
            </w:r>
            <w:proofErr w:type="spellEnd"/>
          </w:p>
        </w:tc>
      </w:tr>
      <w:tr w:rsidR="00B7322A" w:rsidRPr="00B7322A" w14:paraId="32D74AE9" w14:textId="77777777" w:rsidTr="00B60E9A">
        <w:tc>
          <w:tcPr>
            <w:tcW w:w="2010" w:type="dxa"/>
          </w:tcPr>
          <w:p w14:paraId="778EC0EC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3A8C243B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D56C713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51FDCFF" w14:textId="77777777" w:rsidR="00B7322A" w:rsidRPr="00B7322A" w:rsidRDefault="00B7322A" w:rsidP="00B7322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626E0C35" w14:textId="77777777" w:rsidR="00B7322A" w:rsidRPr="00B7322A" w:rsidRDefault="00B7322A" w:rsidP="00B7322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7322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08619794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300AE75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C317FFD" w14:textId="77777777" w:rsidR="00B7322A" w:rsidRPr="00B7322A" w:rsidRDefault="00B7322A" w:rsidP="00B7322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20803AC" w14:textId="77777777" w:rsidR="00B7322A" w:rsidRPr="00B7322A" w:rsidRDefault="00B7322A" w:rsidP="00B7322A">
      <w:pPr>
        <w:jc w:val="center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B7322A"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</w:t>
      </w:r>
      <w:r w:rsidRPr="00B7322A">
        <w:rPr>
          <w:rFonts w:eastAsia="Times New Roman" w:cs="Times New Roman"/>
          <w:kern w:val="0"/>
          <w:szCs w:val="28"/>
          <w:lang w:val="en-US" w:eastAsia="ru-RU"/>
          <w14:ligatures w14:val="none"/>
        </w:rPr>
        <w:t>25</w:t>
      </w:r>
      <w:r w:rsidRPr="00B7322A">
        <w:rPr>
          <w:rFonts w:eastAsia="Times New Roman" w:cs="Times New Roman"/>
          <w:kern w:val="0"/>
          <w:szCs w:val="28"/>
          <w:lang w:val="en-US" w:eastAsia="ru-RU"/>
          <w14:ligatures w14:val="none"/>
        </w:rPr>
        <w:br w:type="page"/>
      </w:r>
    </w:p>
    <w:p w14:paraId="4881B394" w14:textId="77777777" w:rsidR="00B7322A" w:rsidRPr="00B7322A" w:rsidRDefault="00B7322A" w:rsidP="00B7322A">
      <w:pPr>
        <w:spacing w:line="360" w:lineRule="auto"/>
        <w:jc w:val="center"/>
        <w:rPr>
          <w:rFonts w:eastAsia="Times New Roman" w:cs="Times New Roman"/>
          <w:b/>
          <w:kern w:val="0"/>
          <w:sz w:val="32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b/>
          <w:kern w:val="0"/>
          <w:sz w:val="32"/>
          <w:szCs w:val="24"/>
          <w:lang w:eastAsia="ru-RU"/>
          <w14:ligatures w14:val="none"/>
        </w:rPr>
        <w:lastRenderedPageBreak/>
        <w:t>СОДЕРЖАНИЕ</w:t>
      </w:r>
    </w:p>
    <w:p w14:paraId="32D3034B" w14:textId="77777777" w:rsidR="00B7322A" w:rsidRPr="00B7322A" w:rsidRDefault="00B7322A" w:rsidP="00B7322A">
      <w:pPr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</w:p>
    <w:p w14:paraId="64321582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Перечень сокращений и обозначений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3</w:t>
      </w:r>
    </w:p>
    <w:p w14:paraId="706FFE15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Введение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4</w:t>
      </w:r>
    </w:p>
    <w:p w14:paraId="13734E03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1 Анализ и разработка требований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6</w:t>
      </w:r>
    </w:p>
    <w:p w14:paraId="49848F99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1.1 Назначение и область применения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6</w:t>
      </w:r>
    </w:p>
    <w:p w14:paraId="7D85B77F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1.2 Постановка задачи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6</w:t>
      </w:r>
    </w:p>
    <w:p w14:paraId="0DDD77F4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1.3 Выбор состава программных и технических средств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044F8604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2 Проектирование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79D4E7AB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2.1 Проектирование интерфейса пользователя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77C88F5E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2.2 Разработка архитектуры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6430F9EA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2.3 Проектирование базы данных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45F06E15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 Разработка и интеграция модулей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33BC00EF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3.1 Разработка программных модулей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4E7C9A7A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3.2 Реализация интерфейса пользователя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1D3F295E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3.3 Разграничение прав доступа пользователей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1B22B5F8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3.4 Экспорт и импорт данных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1DABB520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4 Тестирование и отладка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5F5051C8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4.1 Структурное тестирование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275E5899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4.2 Функциональное тестирование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6979B17B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5 Инструкция по эксплуатации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7C9ABBF5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5.1 Установка программного обеспечения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5729A502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992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5.2 Инструкция по работе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73AC1311" w14:textId="77777777" w:rsidR="00B7322A" w:rsidRPr="00B7322A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Заключение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</w:r>
      <w:r w:rsidRPr="00B7322A">
        <w:rPr>
          <w:rFonts w:eastAsia="Times New Roman" w:cs="Times New Roman"/>
          <w:kern w:val="0"/>
          <w:szCs w:val="24"/>
          <w:highlight w:val="yellow"/>
          <w:lang w:eastAsia="ru-RU"/>
          <w14:ligatures w14:val="none"/>
        </w:rPr>
        <w:t>?</w:t>
      </w:r>
    </w:p>
    <w:p w14:paraId="2B646F1C" w14:textId="0BAE78FF" w:rsidR="00731E14" w:rsidRDefault="00B7322A" w:rsidP="00B7322A">
      <w:pPr>
        <w:tabs>
          <w:tab w:val="right" w:leader="dot" w:pos="9639"/>
        </w:tabs>
        <w:spacing w:line="360" w:lineRule="auto"/>
        <w:ind w:firstLine="709"/>
        <w:rPr>
          <w:rFonts w:eastAsia="Times New Roman" w:cs="Times New Roman"/>
          <w:kern w:val="0"/>
          <w:szCs w:val="24"/>
          <w:lang w:eastAsia="ru-RU"/>
          <w14:ligatures w14:val="none"/>
        </w:rPr>
      </w:pP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>Список использованных источников</w:t>
      </w:r>
      <w:r w:rsidRPr="00B7322A">
        <w:rPr>
          <w:rFonts w:eastAsia="Times New Roman" w:cs="Times New Roman"/>
          <w:kern w:val="0"/>
          <w:szCs w:val="24"/>
          <w:lang w:eastAsia="ru-RU"/>
          <w14:ligatures w14:val="none"/>
        </w:rPr>
        <w:tab/>
        <w:t>30</w:t>
      </w:r>
    </w:p>
    <w:p w14:paraId="3F6490E0" w14:textId="77777777" w:rsidR="00731E14" w:rsidRDefault="00731E14">
      <w:pPr>
        <w:spacing w:after="160" w:line="259" w:lineRule="auto"/>
        <w:jc w:val="left"/>
        <w:rPr>
          <w:rFonts w:eastAsia="Times New Roman" w:cs="Times New Roman"/>
          <w:kern w:val="0"/>
          <w:szCs w:val="24"/>
          <w:lang w:eastAsia="ru-RU"/>
          <w14:ligatures w14:val="none"/>
        </w:rPr>
      </w:pPr>
      <w:r>
        <w:rPr>
          <w:rFonts w:eastAsia="Times New Roman" w:cs="Times New Roman"/>
          <w:kern w:val="0"/>
          <w:szCs w:val="24"/>
          <w:lang w:eastAsia="ru-RU"/>
          <w14:ligatures w14:val="none"/>
        </w:rPr>
        <w:br w:type="page"/>
      </w:r>
    </w:p>
    <w:p w14:paraId="5B5830DF" w14:textId="706A0144" w:rsidR="00731E14" w:rsidRDefault="00731E14" w:rsidP="00731E14">
      <w:pPr>
        <w:pStyle w:val="af8"/>
        <w:rPr>
          <w:rFonts w:eastAsia="Times New Roman"/>
          <w:lang w:eastAsia="ru-RU"/>
        </w:rPr>
      </w:pPr>
      <w:bookmarkStart w:id="0" w:name="_Toc197874427"/>
      <w:r>
        <w:rPr>
          <w:rFonts w:eastAsia="Times New Roman"/>
          <w:lang w:eastAsia="ru-RU"/>
        </w:rPr>
        <w:lastRenderedPageBreak/>
        <w:t>ВВЕДЕНИЕ</w:t>
      </w:r>
    </w:p>
    <w:p w14:paraId="31311F71" w14:textId="707B0AC1" w:rsidR="00956914" w:rsidRPr="00956914" w:rsidRDefault="00956914" w:rsidP="00956914">
      <w:pPr>
        <w:pStyle w:val="a3"/>
      </w:pPr>
      <w:r w:rsidRPr="00956914">
        <w:t xml:space="preserve">В последние годы автоматизация управления персоналом стала ключевым фактором повышения эффективности работы предприятий розничной торговли. Разработка специализированного </w:t>
      </w:r>
      <w:r w:rsidR="00EB61B0">
        <w:t>ПО</w:t>
      </w:r>
      <w:bookmarkStart w:id="1" w:name="_GoBack"/>
      <w:bookmarkEnd w:id="1"/>
      <w:r w:rsidRPr="00956914">
        <w:t xml:space="preserve"> для управления графиками смен и расчета заработной платы позвол</w:t>
      </w:r>
      <w:r w:rsidR="00EB61B0">
        <w:t>и</w:t>
      </w:r>
      <w:r w:rsidRPr="00956914">
        <w:t xml:space="preserve">т оптимизировать кадровые процессы, снизить административную нагрузку и повысить прозрачность системы учета рабочего времени. В условиях высокой конкуренции в секторе ритейла внедрение современных </w:t>
      </w:r>
      <w:r w:rsidRPr="00EB61B0">
        <w:rPr>
          <w:highlight w:val="yellow"/>
        </w:rPr>
        <w:t>IT</w:t>
      </w:r>
      <w:r w:rsidRPr="00956914">
        <w:t>-решений становится необходимым условием для поддержания операционной эффективности и улучшения условий труда сотрудников.</w:t>
      </w:r>
    </w:p>
    <w:p w14:paraId="449011BC" w14:textId="77777777" w:rsidR="00956914" w:rsidRPr="00956914" w:rsidRDefault="00956914" w:rsidP="00956914">
      <w:pPr>
        <w:pStyle w:val="a3"/>
      </w:pPr>
      <w:r w:rsidRPr="00956914">
        <w:t>Для гипермаркетов, таких как «Лента», где работа сборщиков заказов требует четкого планирования смен и оперативного расчета заработной платы, проблема ручного управления графиками и тарифами становится особенно актуальной. Существующие методы, основанные на табличных редакторах и бумажных носителях, часто приводят к ошибкам, задержкам в расчетах и недостаточной гибкости при изменении расписаний. Внедрение специализированной подсистемы «График смен сотрудников гипермаркета» позволит автоматизировать ключевые процессы кадрового учета, снизить временные затраты на составление расписаний и обеспечить сотрудников удобным инструментом для контроля рабочих часов и заработка.</w:t>
      </w:r>
    </w:p>
    <w:p w14:paraId="66053169" w14:textId="77777777" w:rsidR="00956914" w:rsidRPr="00956914" w:rsidRDefault="00956914" w:rsidP="00956914">
      <w:pPr>
        <w:pStyle w:val="a3"/>
      </w:pPr>
      <w:r w:rsidRPr="00956914">
        <w:t>Текущие способы управления сменами и расчета оплаты труда не всегда отвечают требованиям современного ритейла, где важны оперативность, точность и адаптивность. Разрабатываемая подсистема призвана решить эти проблемы, предоставив администраторам и сборщикам интуитивно понятный интерфейс для работы с графиками, тарифами и отчетами. Это позволит не только сократить количество рутинных операций, но и повысить удовлетворенность сотрудников за счет прозрачности системы расчетов и учета рабочего времени.</w:t>
      </w:r>
    </w:p>
    <w:p w14:paraId="70457A5C" w14:textId="51709E2A" w:rsidR="00956914" w:rsidRPr="00956914" w:rsidRDefault="00956914" w:rsidP="00956914">
      <w:pPr>
        <w:pStyle w:val="a3"/>
      </w:pPr>
      <w:r w:rsidRPr="00956914">
        <w:t>Целью курсового проект</w:t>
      </w:r>
      <w:r w:rsidR="00EB61B0">
        <w:t>ирования</w:t>
      </w:r>
      <w:r w:rsidRPr="00956914">
        <w:t xml:space="preserve"> является разработка оконного приложения «График смен сотрудников гипермаркета», которое обеспечит </w:t>
      </w:r>
      <w:r w:rsidRPr="00956914">
        <w:lastRenderedPageBreak/>
        <w:t>автоматизацию процессов управления сменами сборщиков заказов и расчета их заработной платы.</w:t>
      </w:r>
    </w:p>
    <w:p w14:paraId="347406DF" w14:textId="77777777" w:rsidR="00956914" w:rsidRPr="00956914" w:rsidRDefault="00956914" w:rsidP="00956914">
      <w:pPr>
        <w:pStyle w:val="a3"/>
      </w:pPr>
      <w:r w:rsidRPr="00956914">
        <w:t>Для достижения поставленной цели требуется решить следующие задачи:</w:t>
      </w:r>
    </w:p>
    <w:p w14:paraId="27988987" w14:textId="77777777" w:rsidR="00956914" w:rsidRPr="00956914" w:rsidRDefault="00956914" w:rsidP="00956914">
      <w:pPr>
        <w:pStyle w:val="a1"/>
      </w:pPr>
      <w:r w:rsidRPr="00956914">
        <w:t>провести сбор требований к функциональности подсистемы;</w:t>
      </w:r>
    </w:p>
    <w:p w14:paraId="48CBD384" w14:textId="77777777" w:rsidR="00956914" w:rsidRPr="00956914" w:rsidRDefault="00956914" w:rsidP="00956914">
      <w:pPr>
        <w:pStyle w:val="a1"/>
      </w:pPr>
      <w:r w:rsidRPr="00956914">
        <w:t>спроектировать диаграмму вариантов использования;</w:t>
      </w:r>
    </w:p>
    <w:p w14:paraId="6D086439" w14:textId="77777777" w:rsidR="00EB61B0" w:rsidRPr="00956914" w:rsidRDefault="00EB61B0" w:rsidP="00EB61B0">
      <w:pPr>
        <w:pStyle w:val="a1"/>
      </w:pPr>
      <w:r w:rsidRPr="00956914">
        <w:t>выбрать состав программных и технических средств для реализации приложения;</w:t>
      </w:r>
    </w:p>
    <w:p w14:paraId="4E7E51C8" w14:textId="77777777" w:rsidR="00956914" w:rsidRPr="00956914" w:rsidRDefault="00956914" w:rsidP="00956914">
      <w:pPr>
        <w:pStyle w:val="a1"/>
      </w:pPr>
      <w:r w:rsidRPr="00956914">
        <w:t>спроектировать архитектуру подсистемы;</w:t>
      </w:r>
    </w:p>
    <w:p w14:paraId="2A303624" w14:textId="77777777" w:rsidR="00956914" w:rsidRPr="00956914" w:rsidRDefault="00956914" w:rsidP="00956914">
      <w:pPr>
        <w:pStyle w:val="a1"/>
      </w:pPr>
      <w:r w:rsidRPr="00956914">
        <w:t>спроектировать БД;</w:t>
      </w:r>
    </w:p>
    <w:p w14:paraId="1699D7E6" w14:textId="77777777" w:rsidR="00956914" w:rsidRPr="00956914" w:rsidRDefault="00956914" w:rsidP="00956914">
      <w:pPr>
        <w:pStyle w:val="a1"/>
      </w:pPr>
      <w:r w:rsidRPr="00956914">
        <w:t>спроектировать интерфейс оконного приложения;</w:t>
      </w:r>
    </w:p>
    <w:p w14:paraId="26FC5DB6" w14:textId="77777777" w:rsidR="00956914" w:rsidRPr="00956914" w:rsidRDefault="00956914" w:rsidP="00956914">
      <w:pPr>
        <w:pStyle w:val="a1"/>
      </w:pPr>
      <w:r w:rsidRPr="00956914">
        <w:t>создать БД в выбранной СУБД;</w:t>
      </w:r>
    </w:p>
    <w:p w14:paraId="3AA3C9B6" w14:textId="77777777" w:rsidR="00956914" w:rsidRPr="00956914" w:rsidRDefault="00956914" w:rsidP="00956914">
      <w:pPr>
        <w:pStyle w:val="a1"/>
      </w:pPr>
      <w:r w:rsidRPr="00956914">
        <w:t>разработать API для взаимодействия оконного приложения с БД;</w:t>
      </w:r>
    </w:p>
    <w:p w14:paraId="387E269B" w14:textId="3EA09AD4" w:rsidR="00956914" w:rsidRPr="00EB61B0" w:rsidRDefault="00956914" w:rsidP="00956914">
      <w:pPr>
        <w:pStyle w:val="a1"/>
        <w:rPr>
          <w:highlight w:val="yellow"/>
        </w:rPr>
      </w:pPr>
      <w:r w:rsidRPr="00EB61B0">
        <w:rPr>
          <w:highlight w:val="yellow"/>
        </w:rPr>
        <w:t xml:space="preserve">разработать </w:t>
      </w:r>
      <w:r w:rsidR="00EB61B0" w:rsidRPr="00EB61B0">
        <w:rPr>
          <w:highlight w:val="yellow"/>
        </w:rPr>
        <w:t xml:space="preserve">интерфейс </w:t>
      </w:r>
      <w:r w:rsidRPr="00EB61B0">
        <w:rPr>
          <w:highlight w:val="yellow"/>
        </w:rPr>
        <w:t>оконно</w:t>
      </w:r>
      <w:r w:rsidR="00EB61B0" w:rsidRPr="00EB61B0">
        <w:rPr>
          <w:highlight w:val="yellow"/>
        </w:rPr>
        <w:t>го</w:t>
      </w:r>
      <w:r w:rsidRPr="00EB61B0">
        <w:rPr>
          <w:highlight w:val="yellow"/>
        </w:rPr>
        <w:t xml:space="preserve"> приложени</w:t>
      </w:r>
      <w:r w:rsidR="00EB61B0" w:rsidRPr="00EB61B0">
        <w:rPr>
          <w:highlight w:val="yellow"/>
        </w:rPr>
        <w:t>я</w:t>
      </w:r>
      <w:r w:rsidRPr="00EB61B0">
        <w:rPr>
          <w:highlight w:val="yellow"/>
        </w:rPr>
        <w:t>;</w:t>
      </w:r>
    </w:p>
    <w:p w14:paraId="28008BD5" w14:textId="7FA78DC3" w:rsidR="00956914" w:rsidRPr="00EB61B0" w:rsidRDefault="00956914" w:rsidP="00956914">
      <w:pPr>
        <w:pStyle w:val="a1"/>
        <w:rPr>
          <w:highlight w:val="yellow"/>
        </w:rPr>
      </w:pPr>
      <w:r w:rsidRPr="00EB61B0">
        <w:rPr>
          <w:highlight w:val="yellow"/>
        </w:rPr>
        <w:t>реализовать фильтрацию данных о сборщиках;</w:t>
      </w:r>
    </w:p>
    <w:p w14:paraId="380140D9" w14:textId="1B7F1B9A" w:rsidR="00956914" w:rsidRPr="00EB61B0" w:rsidRDefault="00956914" w:rsidP="00956914">
      <w:pPr>
        <w:pStyle w:val="a1"/>
        <w:rPr>
          <w:highlight w:val="yellow"/>
        </w:rPr>
      </w:pPr>
      <w:r w:rsidRPr="00EB61B0">
        <w:rPr>
          <w:highlight w:val="yellow"/>
        </w:rPr>
        <w:t xml:space="preserve">реализовать сортировку данных о </w:t>
      </w:r>
      <w:r w:rsidRPr="00EB61B0">
        <w:rPr>
          <w:highlight w:val="yellow"/>
        </w:rPr>
        <w:t>сборщиках</w:t>
      </w:r>
      <w:r w:rsidRPr="00EB61B0">
        <w:rPr>
          <w:highlight w:val="yellow"/>
        </w:rPr>
        <w:t>;</w:t>
      </w:r>
    </w:p>
    <w:p w14:paraId="23218FD6" w14:textId="77777777" w:rsidR="00956914" w:rsidRPr="00EB61B0" w:rsidRDefault="00956914" w:rsidP="00956914">
      <w:pPr>
        <w:pStyle w:val="a1"/>
        <w:rPr>
          <w:highlight w:val="yellow"/>
        </w:rPr>
      </w:pPr>
      <w:r w:rsidRPr="00EB61B0">
        <w:rPr>
          <w:highlight w:val="yellow"/>
        </w:rPr>
        <w:t xml:space="preserve">реализовать экспорт данных в формате </w:t>
      </w:r>
      <w:proofErr w:type="spellStart"/>
      <w:r w:rsidRPr="00EB61B0">
        <w:rPr>
          <w:highlight w:val="yellow"/>
        </w:rPr>
        <w:t>xlsx</w:t>
      </w:r>
      <w:proofErr w:type="spellEnd"/>
      <w:r w:rsidRPr="00EB61B0">
        <w:rPr>
          <w:highlight w:val="yellow"/>
        </w:rPr>
        <w:t>;</w:t>
      </w:r>
    </w:p>
    <w:p w14:paraId="5997D7C3" w14:textId="77777777" w:rsidR="00956914" w:rsidRPr="00956914" w:rsidRDefault="00956914" w:rsidP="00956914">
      <w:pPr>
        <w:pStyle w:val="a1"/>
      </w:pPr>
      <w:r w:rsidRPr="00956914">
        <w:t>реализовать разграничение прав доступа пользователей;</w:t>
      </w:r>
    </w:p>
    <w:p w14:paraId="1489ACD1" w14:textId="34DF91A4" w:rsidR="00956914" w:rsidRPr="00956914" w:rsidRDefault="00956914" w:rsidP="00EB61B0">
      <w:pPr>
        <w:pStyle w:val="a1"/>
      </w:pPr>
      <w:r w:rsidRPr="00956914">
        <w:t xml:space="preserve">выполнить структурное </w:t>
      </w:r>
      <w:r w:rsidR="00EB61B0">
        <w:t>и</w:t>
      </w:r>
      <w:r w:rsidRPr="00956914">
        <w:t xml:space="preserve"> функциональное тестирование ПО;</w:t>
      </w:r>
    </w:p>
    <w:p w14:paraId="19D26AC4" w14:textId="1C09828D" w:rsidR="00956914" w:rsidRPr="00956914" w:rsidRDefault="00956914" w:rsidP="00EB61B0">
      <w:pPr>
        <w:pStyle w:val="a1"/>
      </w:pPr>
      <w:r w:rsidRPr="00956914">
        <w:t xml:space="preserve">разработать программную </w:t>
      </w:r>
      <w:r w:rsidR="00EB61B0">
        <w:t>и</w:t>
      </w:r>
      <w:r w:rsidRPr="00956914">
        <w:t xml:space="preserve"> эксплуатационную документацию.</w:t>
      </w:r>
    </w:p>
    <w:p w14:paraId="7D5FF9C0" w14:textId="43415EAB" w:rsidR="00731E14" w:rsidRPr="00EB61B0" w:rsidRDefault="00956914" w:rsidP="00956914">
      <w:pPr>
        <w:pStyle w:val="a3"/>
        <w:rPr>
          <w:i/>
        </w:rPr>
      </w:pPr>
      <w:r w:rsidRPr="00EB61B0">
        <w:rPr>
          <w:i/>
        </w:rPr>
        <w:t>В результате разработанное оконное приложение представляет собой не только инструмент для автоматизации составления графиков и расчёта заработной платы, но и важный элемент для повышения управленческой эффективности и операционной прозрачности. Оно способствует оптимизации рабочего времени администраторов, повышает дисциплину и удовлетворённость сборщиков заказов за счёт чёткого и справедливого учёта труда.</w:t>
      </w:r>
    </w:p>
    <w:p w14:paraId="227A8E29" w14:textId="6157B8F8" w:rsidR="00731E14" w:rsidRPr="00731E14" w:rsidRDefault="00731E14" w:rsidP="00731E14">
      <w:pPr>
        <w:pStyle w:val="af8"/>
        <w:rPr>
          <w:rFonts w:eastAsia="Times New Roman"/>
          <w:lang w:eastAsia="ru-RU"/>
        </w:rPr>
      </w:pPr>
      <w:r w:rsidRPr="00731E14">
        <w:rPr>
          <w:rFonts w:eastAsia="Times New Roman"/>
          <w:lang w:eastAsia="ru-RU"/>
        </w:rPr>
        <w:lastRenderedPageBreak/>
        <w:t>Перечень сокращений и обозначений</w:t>
      </w:r>
      <w:bookmarkEnd w:id="0"/>
    </w:p>
    <w:p w14:paraId="52AC8DD7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В настоящем курсовом проекте применяются следующие сокращения и обозначения:</w:t>
      </w:r>
    </w:p>
    <w:p w14:paraId="40CA4DDE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БД – база данных</w:t>
      </w:r>
    </w:p>
    <w:p w14:paraId="7F46309D" w14:textId="3676781D" w:rsidR="00731E14" w:rsidRPr="009569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ОС – операционная система</w:t>
      </w:r>
    </w:p>
    <w:p w14:paraId="42C3FA3C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ПК – персональный компьютер</w:t>
      </w:r>
    </w:p>
    <w:p w14:paraId="7363ABBB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ПО – программное обеспечение</w:t>
      </w:r>
    </w:p>
    <w:p w14:paraId="51C02044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СУБД – система управления базами данных</w:t>
      </w:r>
    </w:p>
    <w:p w14:paraId="52A2A9F1" w14:textId="77777777" w:rsidR="00731E14" w:rsidRPr="00731E14" w:rsidRDefault="00731E14" w:rsidP="00731E14">
      <w:pPr>
        <w:pStyle w:val="a3"/>
        <w:rPr>
          <w:lang w:eastAsia="ru-RU"/>
        </w:rPr>
      </w:pPr>
    </w:p>
    <w:p w14:paraId="455E6934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API</w:t>
      </w:r>
      <w:r w:rsidRPr="00731E14">
        <w:rPr>
          <w:lang w:eastAsia="ru-RU"/>
        </w:rPr>
        <w:t xml:space="preserve"> – интерфейс прикладного программирования</w:t>
      </w:r>
    </w:p>
    <w:p w14:paraId="51F6C3E2" w14:textId="77777777" w:rsidR="00731E14" w:rsidRPr="00731E14" w:rsidRDefault="00731E14" w:rsidP="00731E14">
      <w:pPr>
        <w:pStyle w:val="a3"/>
        <w:rPr>
          <w:lang w:val="en-US" w:eastAsia="ru-RU"/>
        </w:rPr>
      </w:pPr>
      <w:r w:rsidRPr="00731E14">
        <w:rPr>
          <w:lang w:val="en-US" w:eastAsia="ru-RU"/>
        </w:rPr>
        <w:t xml:space="preserve">ASP.NET – Active Server Pages </w:t>
      </w:r>
      <w:r w:rsidRPr="00731E14">
        <w:rPr>
          <w:lang w:eastAsia="ru-RU"/>
        </w:rPr>
        <w:t>для</w:t>
      </w:r>
      <w:r w:rsidRPr="00731E14">
        <w:rPr>
          <w:lang w:val="en-US" w:eastAsia="ru-RU"/>
        </w:rPr>
        <w:t xml:space="preserve"> .NET</w:t>
      </w:r>
    </w:p>
    <w:p w14:paraId="02C5A6B2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ERD – диаграмма «сущность-связь»</w:t>
      </w:r>
    </w:p>
    <w:p w14:paraId="7398BC39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IDE</w:t>
      </w:r>
      <w:r w:rsidRPr="00731E14">
        <w:rPr>
          <w:lang w:eastAsia="ru-RU"/>
        </w:rPr>
        <w:t xml:space="preserve"> – интегрированная среда разработки</w:t>
      </w:r>
    </w:p>
    <w:p w14:paraId="4579D470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ORM</w:t>
      </w:r>
      <w:r w:rsidRPr="00731E14">
        <w:rPr>
          <w:lang w:eastAsia="ru-RU"/>
        </w:rPr>
        <w:t xml:space="preserve"> – объектно-реляционное отображение</w:t>
      </w:r>
    </w:p>
    <w:p w14:paraId="6DD7B5A9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eastAsia="ru-RU"/>
        </w:rPr>
        <w:t>REST – передача репрезентативного состояния</w:t>
      </w:r>
    </w:p>
    <w:p w14:paraId="07610098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SDK</w:t>
      </w:r>
      <w:r w:rsidRPr="00731E14">
        <w:rPr>
          <w:lang w:eastAsia="ru-RU"/>
        </w:rPr>
        <w:t xml:space="preserve"> – </w:t>
      </w:r>
      <w:r w:rsidRPr="00731E14">
        <w:rPr>
          <w:lang w:val="en-US" w:eastAsia="ru-RU"/>
        </w:rPr>
        <w:t>Software</w:t>
      </w:r>
      <w:r w:rsidRPr="00731E14">
        <w:rPr>
          <w:lang w:eastAsia="ru-RU"/>
        </w:rPr>
        <w:t xml:space="preserve"> </w:t>
      </w:r>
      <w:r w:rsidRPr="00731E14">
        <w:rPr>
          <w:lang w:val="en-US" w:eastAsia="ru-RU"/>
        </w:rPr>
        <w:t>Development</w:t>
      </w:r>
      <w:r w:rsidRPr="00731E14">
        <w:rPr>
          <w:lang w:eastAsia="ru-RU"/>
        </w:rPr>
        <w:t xml:space="preserve"> </w:t>
      </w:r>
      <w:r w:rsidRPr="00731E14">
        <w:rPr>
          <w:lang w:val="en-US" w:eastAsia="ru-RU"/>
        </w:rPr>
        <w:t>Kit</w:t>
      </w:r>
    </w:p>
    <w:p w14:paraId="2F6085C9" w14:textId="77777777" w:rsidR="00731E14" w:rsidRPr="00731E14" w:rsidRDefault="00731E14" w:rsidP="00731E14">
      <w:pPr>
        <w:pStyle w:val="a3"/>
        <w:rPr>
          <w:lang w:eastAsia="ru-RU"/>
        </w:rPr>
      </w:pPr>
      <w:r w:rsidRPr="00731E14">
        <w:rPr>
          <w:lang w:val="en-US" w:eastAsia="ru-RU"/>
        </w:rPr>
        <w:t>UML</w:t>
      </w:r>
      <w:r w:rsidRPr="00731E14">
        <w:rPr>
          <w:lang w:eastAsia="ru-RU"/>
        </w:rPr>
        <w:t xml:space="preserve"> – унифицированный язык моделирования</w:t>
      </w:r>
    </w:p>
    <w:p w14:paraId="24F93D33" w14:textId="77777777" w:rsidR="00731E14" w:rsidRPr="00731E14" w:rsidRDefault="00731E14" w:rsidP="00731E14">
      <w:pPr>
        <w:pStyle w:val="a3"/>
        <w:rPr>
          <w:lang w:val="en-US" w:eastAsia="ru-RU"/>
        </w:rPr>
      </w:pPr>
      <w:r w:rsidRPr="00731E14">
        <w:rPr>
          <w:lang w:val="en-US" w:eastAsia="ru-RU"/>
        </w:rPr>
        <w:t>WPF – Windows Presentation Foundation</w:t>
      </w:r>
    </w:p>
    <w:p w14:paraId="5F7AF8FA" w14:textId="77777777" w:rsidR="00B7322A" w:rsidRPr="00B7322A" w:rsidRDefault="00B7322A" w:rsidP="00731E14">
      <w:pPr>
        <w:pStyle w:val="a3"/>
        <w:rPr>
          <w:lang w:eastAsia="ru-RU"/>
        </w:rPr>
      </w:pPr>
    </w:p>
    <w:p w14:paraId="4707496E" w14:textId="77777777" w:rsidR="00B7322A" w:rsidRPr="00B7322A" w:rsidRDefault="00B7322A" w:rsidP="00B7322A">
      <w:pPr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AD8DFA8" w14:textId="7D98ED01" w:rsidR="00B7322A" w:rsidRDefault="00B7322A">
      <w:pPr>
        <w:spacing w:after="160" w:line="259" w:lineRule="auto"/>
        <w:jc w:val="left"/>
        <w:rPr>
          <w:rFonts w:eastAsiaTheme="majorEastAsia" w:cstheme="majorBidi"/>
          <w:b/>
          <w:sz w:val="32"/>
          <w:szCs w:val="40"/>
        </w:rPr>
      </w:pPr>
    </w:p>
    <w:p w14:paraId="08D8319D" w14:textId="51801CAC" w:rsidR="004B78B3" w:rsidRDefault="004B78B3" w:rsidP="004B78B3">
      <w:pPr>
        <w:pStyle w:val="1"/>
      </w:pPr>
      <w:r>
        <w:lastRenderedPageBreak/>
        <w:t>Сбор и анализ требований</w:t>
      </w:r>
    </w:p>
    <w:p w14:paraId="7341873B" w14:textId="38849CD0" w:rsidR="004B78B3" w:rsidRDefault="004B78B3" w:rsidP="004B78B3">
      <w:pPr>
        <w:pStyle w:val="2"/>
      </w:pPr>
      <w:r w:rsidRPr="00821C6C">
        <w:t>Назначение и область применения</w:t>
      </w:r>
    </w:p>
    <w:p w14:paraId="4400484C" w14:textId="570D35E3" w:rsidR="004B78B3" w:rsidRDefault="0070177C" w:rsidP="00821C6C">
      <w:pPr>
        <w:pStyle w:val="a3"/>
      </w:pPr>
      <w:r>
        <w:t>П</w:t>
      </w:r>
      <w:r w:rsidR="004B78B3">
        <w:t>рограммно</w:t>
      </w:r>
      <w:r>
        <w:t>е</w:t>
      </w:r>
      <w:r w:rsidR="004B78B3">
        <w:t xml:space="preserve"> обеспечени</w:t>
      </w:r>
      <w:r>
        <w:t>е</w:t>
      </w:r>
      <w:r w:rsidR="004B78B3">
        <w:t xml:space="preserve"> для управления графиками смен сборщиков заказов и расчёта их </w:t>
      </w:r>
      <w:r w:rsidR="0010234D">
        <w:t>заработной платы</w:t>
      </w:r>
      <w:r w:rsidR="004B78B3">
        <w:t xml:space="preserve"> </w:t>
      </w:r>
      <w:r w:rsidR="00BB59FA">
        <w:t>позвол</w:t>
      </w:r>
      <w:r>
        <w:t>и</w:t>
      </w:r>
      <w:r w:rsidR="00BB59FA">
        <w:t>т</w:t>
      </w:r>
      <w:r w:rsidR="004B78B3">
        <w:t xml:space="preserve"> снизить временные затраты на составлени</w:t>
      </w:r>
      <w:r>
        <w:t>е расписаний и упростит процесс</w:t>
      </w:r>
      <w:r w:rsidR="004B78B3">
        <w:t xml:space="preserve"> расчёта заработной платы в гипермаркетах, например, в гипермаркете «Лента»</w:t>
      </w:r>
      <w:r>
        <w:t>.</w:t>
      </w:r>
      <w:r w:rsidR="004B78B3">
        <w:t xml:space="preserve"> </w:t>
      </w:r>
      <w:r>
        <w:t>Подсистема</w:t>
      </w:r>
      <w:r w:rsidR="004B78B3">
        <w:t xml:space="preserve"> </w:t>
      </w:r>
      <w:r>
        <w:t>предназначена</w:t>
      </w:r>
      <w:r w:rsidR="004B78B3">
        <w:t xml:space="preserve"> для различных категорий пользователей, включая неавторизованных </w:t>
      </w:r>
      <w:r>
        <w:t>пользователей</w:t>
      </w:r>
      <w:r w:rsidR="004B78B3">
        <w:t>, сборщи</w:t>
      </w:r>
      <w:r>
        <w:t>ков заказов</w:t>
      </w:r>
      <w:r w:rsidR="004B78B3">
        <w:t xml:space="preserve"> и администраторов.</w:t>
      </w:r>
    </w:p>
    <w:p w14:paraId="5A66C076" w14:textId="59F2C001" w:rsidR="004B78B3" w:rsidRDefault="004B78B3" w:rsidP="004B78B3">
      <w:pPr>
        <w:pStyle w:val="2"/>
      </w:pPr>
      <w:r w:rsidRPr="00821C6C">
        <w:t>Постановка задачи</w:t>
      </w:r>
    </w:p>
    <w:p w14:paraId="153DA986" w14:textId="46DDD441" w:rsidR="004B78B3" w:rsidRDefault="004B78B3" w:rsidP="00821C6C">
      <w:pPr>
        <w:pStyle w:val="a3"/>
      </w:pPr>
      <w:r>
        <w:t xml:space="preserve">Необходимо разработать </w:t>
      </w:r>
      <w:r w:rsidR="00C57703">
        <w:t>оконное приложение</w:t>
      </w:r>
      <w:r>
        <w:t xml:space="preserve"> для упра</w:t>
      </w:r>
      <w:r w:rsidR="0010234D">
        <w:t xml:space="preserve">вления графиками смен и расчёта заработной платы </w:t>
      </w:r>
      <w:r>
        <w:t>сборщиков</w:t>
      </w:r>
      <w:r w:rsidR="0070177C">
        <w:t xml:space="preserve"> заказа</w:t>
      </w:r>
      <w:r>
        <w:t xml:space="preserve">, которая </w:t>
      </w:r>
      <w:r w:rsidR="0070177C">
        <w:t>предоставит</w:t>
      </w:r>
      <w:r>
        <w:t xml:space="preserve"> интуитивно</w:t>
      </w:r>
      <w:r w:rsidR="0070177C">
        <w:t xml:space="preserve"> </w:t>
      </w:r>
      <w:r>
        <w:t>понятный интерфейс для пользователей. Подсистема предоставит доступ к следующей функциональности:</w:t>
      </w:r>
    </w:p>
    <w:p w14:paraId="799D2489" w14:textId="31C6FF3F" w:rsidR="00D17C6D" w:rsidRDefault="004B78B3" w:rsidP="004B78B3">
      <w:pPr>
        <w:pStyle w:val="a1"/>
      </w:pPr>
      <w:r w:rsidRPr="004B78B3">
        <w:t>п</w:t>
      </w:r>
      <w:r w:rsidR="00C2745F" w:rsidRPr="004B78B3">
        <w:t xml:space="preserve">росмотр информации о </w:t>
      </w:r>
      <w:r w:rsidR="0070177C">
        <w:t xml:space="preserve">почасовой </w:t>
      </w:r>
      <w:r w:rsidR="0010234D">
        <w:t xml:space="preserve">заработанной оплате </w:t>
      </w:r>
      <w:r w:rsidR="00C2745F" w:rsidRPr="004B78B3">
        <w:t>сборщика</w:t>
      </w:r>
      <w:r w:rsidRPr="004B78B3">
        <w:t>;</w:t>
      </w:r>
    </w:p>
    <w:p w14:paraId="1C8F9814" w14:textId="77777777" w:rsidR="0010234D" w:rsidRPr="004B78B3" w:rsidRDefault="0010234D" w:rsidP="0010234D">
      <w:pPr>
        <w:pStyle w:val="a1"/>
      </w:pPr>
      <w:r w:rsidRPr="004B78B3">
        <w:t>просмо</w:t>
      </w:r>
      <w:r>
        <w:t>тр информации о количестве отсканированных позиций в заказах сборщика</w:t>
      </w:r>
      <w:r w:rsidRPr="004B78B3">
        <w:t>;</w:t>
      </w:r>
    </w:p>
    <w:p w14:paraId="4BC9F7EE" w14:textId="77777777" w:rsidR="00D17C6D" w:rsidRPr="004B78B3" w:rsidRDefault="004B78B3" w:rsidP="004B78B3">
      <w:pPr>
        <w:pStyle w:val="a1"/>
      </w:pPr>
      <w:r w:rsidRPr="004B78B3">
        <w:t>редактирование смен сборщика;</w:t>
      </w:r>
    </w:p>
    <w:p w14:paraId="1E3935F0" w14:textId="0EC559D3" w:rsidR="0010234D" w:rsidRPr="004B78B3" w:rsidRDefault="004B78B3" w:rsidP="0010234D">
      <w:pPr>
        <w:pStyle w:val="a1"/>
      </w:pPr>
      <w:r w:rsidRPr="004B78B3">
        <w:t>р</w:t>
      </w:r>
      <w:r w:rsidR="00C2745F" w:rsidRPr="004B78B3">
        <w:t>едактирование</w:t>
      </w:r>
      <w:r w:rsidR="0010234D">
        <w:t xml:space="preserve"> </w:t>
      </w:r>
      <w:r w:rsidR="0070177C" w:rsidRPr="004B78B3">
        <w:t xml:space="preserve">почасовой </w:t>
      </w:r>
      <w:r w:rsidR="0010234D">
        <w:t>ставки</w:t>
      </w:r>
      <w:r w:rsidR="00C2745F" w:rsidRPr="004B78B3">
        <w:t xml:space="preserve"> оплаты сборщика</w:t>
      </w:r>
      <w:r w:rsidRPr="004B78B3">
        <w:t>;</w:t>
      </w:r>
    </w:p>
    <w:p w14:paraId="13D6EED0" w14:textId="796545EC" w:rsidR="00D17C6D" w:rsidRPr="004B78B3" w:rsidRDefault="004B78B3" w:rsidP="004B78B3">
      <w:pPr>
        <w:pStyle w:val="a1"/>
      </w:pPr>
      <w:r w:rsidRPr="004B78B3">
        <w:t>ф</w:t>
      </w:r>
      <w:r w:rsidR="00C2745F" w:rsidRPr="004B78B3">
        <w:t xml:space="preserve">ильтрация и поиск </w:t>
      </w:r>
      <w:r w:rsidR="0070177C">
        <w:t xml:space="preserve">информации о </w:t>
      </w:r>
      <w:r w:rsidR="00C2745F" w:rsidRPr="004B78B3">
        <w:t>сборщик</w:t>
      </w:r>
      <w:r w:rsidR="0070177C">
        <w:t>е</w:t>
      </w:r>
      <w:r w:rsidRPr="004B78B3">
        <w:t>;</w:t>
      </w:r>
    </w:p>
    <w:p w14:paraId="37946500" w14:textId="26F10EF9" w:rsidR="00D17C6D" w:rsidRPr="004B78B3" w:rsidRDefault="004B78B3" w:rsidP="004B78B3">
      <w:pPr>
        <w:pStyle w:val="a1"/>
      </w:pPr>
      <w:r w:rsidRPr="004B78B3">
        <w:t>р</w:t>
      </w:r>
      <w:r w:rsidR="00C2745F" w:rsidRPr="004B78B3">
        <w:t>асчёт заработной платы сборщиков</w:t>
      </w:r>
      <w:r w:rsidRPr="004B78B3">
        <w:t>;</w:t>
      </w:r>
    </w:p>
    <w:p w14:paraId="491A7960" w14:textId="16063EC4" w:rsidR="008F0793" w:rsidRPr="004B78B3" w:rsidRDefault="004B78B3" w:rsidP="00CB63E2">
      <w:pPr>
        <w:pStyle w:val="a1"/>
      </w:pPr>
      <w:r w:rsidRPr="004B78B3">
        <w:t>ф</w:t>
      </w:r>
      <w:r w:rsidR="00C2745F" w:rsidRPr="004B78B3">
        <w:t>ормирование отчётов о заработной плате сборщика в формате *.xlsx.</w:t>
      </w:r>
    </w:p>
    <w:p w14:paraId="611FCE6F" w14:textId="65796227" w:rsidR="00BB59FA" w:rsidRPr="00BB59FA" w:rsidRDefault="00BB59FA" w:rsidP="00BB59FA">
      <w:pPr>
        <w:pStyle w:val="a3"/>
      </w:pPr>
      <w:r w:rsidRPr="00BB59FA">
        <w:t xml:space="preserve">На входе </w:t>
      </w:r>
      <w:r>
        <w:t>под</w:t>
      </w:r>
      <w:r w:rsidRPr="00BB59FA">
        <w:t>система будет получать информацию о сменах сборщиков, почасовой оплате, а также данные о количестве отработанных часов</w:t>
      </w:r>
      <w:r>
        <w:t xml:space="preserve"> и о количестве отсканированных позиций в заказах</w:t>
      </w:r>
      <w:r w:rsidRPr="00BB59FA">
        <w:t xml:space="preserve">. Эта информация будет поступать от </w:t>
      </w:r>
      <w:r w:rsidR="001F2018">
        <w:t>администратор</w:t>
      </w:r>
      <w:r w:rsidR="0070177C">
        <w:t>ов</w:t>
      </w:r>
      <w:r w:rsidRPr="00BB59FA">
        <w:t>, которые будут взаимодействовать с подсистемой через интуитивно понятный интерфейс. На выходе</w:t>
      </w:r>
      <w:r w:rsidR="001F2018">
        <w:t xml:space="preserve"> авторизованные</w:t>
      </w:r>
      <w:r w:rsidRPr="00BB59FA">
        <w:t xml:space="preserve"> пользователи </w:t>
      </w:r>
      <w:r w:rsidRPr="00BB59FA">
        <w:lastRenderedPageBreak/>
        <w:t>смогут получать отчёты о заработной плате в формате .xlsx, просматривать расписания и редактировать данные.</w:t>
      </w:r>
    </w:p>
    <w:p w14:paraId="1C3F6FFD" w14:textId="4A02709A" w:rsidR="004B78B3" w:rsidRDefault="00C57703" w:rsidP="004B78B3">
      <w:pPr>
        <w:pStyle w:val="a3"/>
      </w:pPr>
      <w:r>
        <w:t xml:space="preserve">В подсистеме есть обязательная аутентификация пользователей. </w:t>
      </w:r>
      <w:r w:rsidR="004B78B3">
        <w:t>Неавтор</w:t>
      </w:r>
      <w:r w:rsidR="00F03819">
        <w:t xml:space="preserve">изованный пользователь может </w:t>
      </w:r>
      <w:r w:rsidR="0070177C">
        <w:t>просмотреть календарь и</w:t>
      </w:r>
      <w:r w:rsidR="00F03819">
        <w:t xml:space="preserve"> </w:t>
      </w:r>
      <w:r w:rsidR="004B78B3">
        <w:t xml:space="preserve">авторизоваться в </w:t>
      </w:r>
      <w:r w:rsidR="0070177C">
        <w:t>под</w:t>
      </w:r>
      <w:r w:rsidR="004B78B3">
        <w:t xml:space="preserve">системе. Сборщик заказов может просматривать смены, количество отработанных часов в день и формировать отчёты о заработной плате. Администратор может создавать и удалять учетную запись пользователя, </w:t>
      </w:r>
      <w:r w:rsidR="001F2018">
        <w:t>регулировать ставку и график смен сборщика, просматривать список сборщиков, работающих в гипермаркете, формировать отчёты о заработной плате сборщика.</w:t>
      </w:r>
    </w:p>
    <w:p w14:paraId="4496F286" w14:textId="3BA24E6C" w:rsidR="002A2400" w:rsidRDefault="00821C6C" w:rsidP="002A2400">
      <w:pPr>
        <w:pStyle w:val="a3"/>
      </w:pPr>
      <w:r w:rsidRPr="00821C6C">
        <w:t>На рисунке 1 представлена диаграмма вариантов использования приложения</w:t>
      </w:r>
      <w:r w:rsidR="00CB63E2" w:rsidRPr="00CB63E2">
        <w:t>.</w:t>
      </w:r>
    </w:p>
    <w:p w14:paraId="43A29C08" w14:textId="49CFD122" w:rsidR="00F03819" w:rsidRDefault="002A2400" w:rsidP="00821C6C">
      <w:pPr>
        <w:pStyle w:val="afd"/>
      </w:pPr>
      <w:r w:rsidRPr="002A2400">
        <w:rPr>
          <w:lang w:eastAsia="ru-RU"/>
        </w:rPr>
        <w:drawing>
          <wp:inline distT="0" distB="0" distL="0" distR="0" wp14:anchorId="5B7D0DA7" wp14:editId="2BC3C5C2">
            <wp:extent cx="5524500" cy="34675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801" t="1242" b="1408"/>
                    <a:stretch/>
                  </pic:blipFill>
                  <pic:spPr bwMode="auto">
                    <a:xfrm>
                      <a:off x="0" y="0"/>
                      <a:ext cx="5524500" cy="3467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AB034" w14:textId="30686357" w:rsidR="00821C6C" w:rsidRDefault="00821C6C" w:rsidP="00821C6C">
      <w:pPr>
        <w:pStyle w:val="afd"/>
      </w:pPr>
      <w:r>
        <w:t xml:space="preserve">Рисунок 1 – </w:t>
      </w:r>
      <w:r w:rsidRPr="00821C6C">
        <w:t>Диаграмма вариантов использования</w:t>
      </w:r>
    </w:p>
    <w:p w14:paraId="7AE11495" w14:textId="77777777" w:rsidR="00A867FF" w:rsidRDefault="00A867FF" w:rsidP="00A867FF">
      <w:pPr>
        <w:pStyle w:val="a3"/>
      </w:pPr>
      <w:r>
        <w:t>Алгоритм работы с подсистемой следующий:</w:t>
      </w:r>
    </w:p>
    <w:p w14:paraId="27DFA512" w14:textId="77777777" w:rsidR="00A867FF" w:rsidRDefault="00A867FF" w:rsidP="00A867FF">
      <w:pPr>
        <w:pStyle w:val="a1"/>
      </w:pPr>
      <w:r>
        <w:t>администратор входит в систему</w:t>
      </w:r>
      <w:r w:rsidRPr="001F2018">
        <w:t>;</w:t>
      </w:r>
    </w:p>
    <w:p w14:paraId="49CC70A4" w14:textId="77777777" w:rsidR="00A867FF" w:rsidRDefault="00A867FF" w:rsidP="00A867FF">
      <w:pPr>
        <w:pStyle w:val="a1"/>
      </w:pPr>
      <w:r>
        <w:t>администратор осуществляет поиск сборщика заказов</w:t>
      </w:r>
      <w:r w:rsidRPr="00A867FF">
        <w:t>;</w:t>
      </w:r>
    </w:p>
    <w:p w14:paraId="430A19E5" w14:textId="77777777" w:rsidR="00A867FF" w:rsidRDefault="00A867FF" w:rsidP="00A867FF">
      <w:pPr>
        <w:pStyle w:val="a1"/>
      </w:pPr>
      <w:r>
        <w:lastRenderedPageBreak/>
        <w:t>администратор вводит данные об</w:t>
      </w:r>
      <w:r w:rsidRPr="001F2018">
        <w:t xml:space="preserve"> </w:t>
      </w:r>
      <w:r w:rsidRPr="00BB59FA">
        <w:t>отработанных час</w:t>
      </w:r>
      <w:r>
        <w:t>ах и о количестве отсканированных позиций в заказах сборщика за день</w:t>
      </w:r>
      <w:r w:rsidRPr="001F2018">
        <w:t>;</w:t>
      </w:r>
    </w:p>
    <w:p w14:paraId="7590499E" w14:textId="77777777" w:rsidR="00A867FF" w:rsidRDefault="00A867FF" w:rsidP="00A867FF">
      <w:pPr>
        <w:pStyle w:val="a1"/>
      </w:pPr>
      <w:r w:rsidRPr="00A538A9">
        <w:t>после ввода данных рассчитывается заработная плата сборщика;</w:t>
      </w:r>
    </w:p>
    <w:p w14:paraId="3B653406" w14:textId="77777777" w:rsidR="00A867FF" w:rsidRDefault="00A867FF" w:rsidP="00A867FF">
      <w:pPr>
        <w:pStyle w:val="a1"/>
      </w:pPr>
      <w:r>
        <w:t>сборщик входит в систему</w:t>
      </w:r>
      <w:r w:rsidRPr="001F2018">
        <w:t>;</w:t>
      </w:r>
    </w:p>
    <w:p w14:paraId="3489AD50" w14:textId="77777777" w:rsidR="00A867FF" w:rsidRDefault="00A867FF" w:rsidP="00A867FF">
      <w:pPr>
        <w:pStyle w:val="a1"/>
      </w:pPr>
      <w:r>
        <w:t>сборщик может просмотреть</w:t>
      </w:r>
      <w:r w:rsidRPr="007B0A53">
        <w:t xml:space="preserve"> </w:t>
      </w:r>
      <w:r>
        <w:t>количество отработанных часов</w:t>
      </w:r>
      <w:r w:rsidRPr="007B0A53">
        <w:t>, количество отсканированных позиций и расчё</w:t>
      </w:r>
      <w:r>
        <w:t>т</w:t>
      </w:r>
      <w:r w:rsidRPr="007B0A53">
        <w:t>н</w:t>
      </w:r>
      <w:r>
        <w:t>ую сумму</w:t>
      </w:r>
      <w:r w:rsidRPr="007B0A53">
        <w:t xml:space="preserve"> заработка</w:t>
      </w:r>
      <w:r w:rsidRPr="006B57FD">
        <w:t xml:space="preserve"> </w:t>
      </w:r>
      <w:r>
        <w:t>за день</w:t>
      </w:r>
      <w:r w:rsidRPr="007B0A53">
        <w:t>.</w:t>
      </w:r>
    </w:p>
    <w:p w14:paraId="5EAA9794" w14:textId="77777777" w:rsidR="00A867FF" w:rsidRPr="00A867FF" w:rsidRDefault="00A867FF" w:rsidP="00A867FF"/>
    <w:p w14:paraId="54AEDE2B" w14:textId="32DD02A3" w:rsidR="00821C6C" w:rsidRDefault="00821C6C" w:rsidP="00821C6C">
      <w:pPr>
        <w:pStyle w:val="2"/>
      </w:pPr>
      <w:r w:rsidRPr="00821C6C">
        <w:t>Выбор состава программных и технических средств</w:t>
      </w:r>
    </w:p>
    <w:p w14:paraId="1D177DAD" w14:textId="27160F6F" w:rsidR="00A14F3C" w:rsidRPr="00A14F3C" w:rsidRDefault="00A14F3C" w:rsidP="00A14F3C">
      <w:pPr>
        <w:pStyle w:val="a3"/>
        <w:rPr>
          <w:lang w:eastAsia="ru-RU"/>
        </w:rPr>
      </w:pPr>
      <w:r w:rsidRPr="00A14F3C">
        <w:rPr>
          <w:lang w:eastAsia="ru-RU"/>
        </w:rPr>
        <w:t xml:space="preserve">В соответствии с целью проекта необходимо создать оконное приложение, доступное на персональных компьютерах и ноутбуках с операционной системой Windows. В качестве системы управления базами данных выбрана </w:t>
      </w:r>
      <w:r w:rsidRPr="00A14F3C">
        <w:rPr>
          <w:bCs/>
          <w:bdr w:val="none" w:sz="0" w:space="0" w:color="auto" w:frame="1"/>
          <w:lang w:eastAsia="ru-RU"/>
        </w:rPr>
        <w:t>M</w:t>
      </w:r>
      <w:r w:rsidRPr="00A14F3C">
        <w:rPr>
          <w:bCs/>
          <w:bdr w:val="none" w:sz="0" w:space="0" w:color="auto" w:frame="1"/>
          <w:lang w:val="en-US" w:eastAsia="ru-RU"/>
        </w:rPr>
        <w:t>y</w:t>
      </w:r>
      <w:r w:rsidRPr="00A14F3C">
        <w:rPr>
          <w:bCs/>
          <w:bdr w:val="none" w:sz="0" w:space="0" w:color="auto" w:frame="1"/>
          <w:lang w:eastAsia="ru-RU"/>
        </w:rPr>
        <w:t>SQL</w:t>
      </w:r>
      <w:r w:rsidRPr="00A14F3C">
        <w:rPr>
          <w:lang w:eastAsia="ru-RU"/>
        </w:rPr>
        <w:t>, так как она предоставляет ряд существенных преимуществ для разработки и работы с данными, включая высокую производительность, которая способствует быстрой обработке запросов. Также стоит отметить её масштабируемость, позволяющую эффективно обрабатывать большие объемы информации.</w:t>
      </w:r>
    </w:p>
    <w:p w14:paraId="293D1577" w14:textId="0F51946A" w:rsidR="00A14F3C" w:rsidRPr="00A14F3C" w:rsidRDefault="00A14F3C" w:rsidP="00A14F3C">
      <w:pPr>
        <w:pStyle w:val="a3"/>
        <w:rPr>
          <w:lang w:eastAsia="ru-RU"/>
        </w:rPr>
      </w:pPr>
      <w:r w:rsidRPr="00A867FF">
        <w:rPr>
          <w:highlight w:val="yellow"/>
          <w:lang w:eastAsia="ru-RU"/>
        </w:rPr>
        <w:t xml:space="preserve">Для клиентской части будет </w:t>
      </w:r>
      <w:r w:rsidR="00A538A9">
        <w:rPr>
          <w:highlight w:val="yellow"/>
          <w:lang w:eastAsia="ru-RU"/>
        </w:rPr>
        <w:t>создано</w:t>
      </w:r>
      <w:r w:rsidRPr="00A867FF">
        <w:rPr>
          <w:highlight w:val="yellow"/>
          <w:lang w:eastAsia="ru-RU"/>
        </w:rPr>
        <w:t xml:space="preserve"> </w:t>
      </w:r>
      <w:r w:rsidRPr="00A867FF">
        <w:rPr>
          <w:bCs/>
          <w:highlight w:val="yellow"/>
          <w:bdr w:val="none" w:sz="0" w:space="0" w:color="auto" w:frame="1"/>
          <w:lang w:eastAsia="ru-RU"/>
        </w:rPr>
        <w:t>WPF-приложение на языке C#</w:t>
      </w:r>
      <w:r w:rsidRPr="00A867FF">
        <w:rPr>
          <w:highlight w:val="yellow"/>
          <w:lang w:eastAsia="ru-RU"/>
        </w:rPr>
        <w:t>,</w:t>
      </w:r>
      <w:r w:rsidRPr="00A14F3C">
        <w:rPr>
          <w:lang w:eastAsia="ru-RU"/>
        </w:rPr>
        <w:t xml:space="preserve"> позволяющее создавать современные и удобные пользовательские интерфейсы с разнообразным функционалом. </w:t>
      </w:r>
      <w:r w:rsidRPr="00A14F3C">
        <w:rPr>
          <w:bCs/>
          <w:bdr w:val="none" w:sz="0" w:space="0" w:color="auto" w:frame="1"/>
          <w:lang w:eastAsia="ru-RU"/>
        </w:rPr>
        <w:t>WPF</w:t>
      </w:r>
      <w:r w:rsidRPr="00A14F3C">
        <w:rPr>
          <w:lang w:eastAsia="ru-RU"/>
        </w:rPr>
        <w:t xml:space="preserve"> поддерживает различные стили и шаблоны, что делает возможным лёгкую настройку внешнего вида приложения.</w:t>
      </w:r>
    </w:p>
    <w:p w14:paraId="276D31E0" w14:textId="292B7E26" w:rsidR="00A14F3C" w:rsidRPr="00A14F3C" w:rsidRDefault="00A14F3C" w:rsidP="00A14F3C">
      <w:pPr>
        <w:pStyle w:val="a3"/>
        <w:rPr>
          <w:lang w:eastAsia="ru-RU"/>
        </w:rPr>
      </w:pPr>
      <w:r w:rsidRPr="00A14F3C">
        <w:rPr>
          <w:lang w:eastAsia="ru-RU"/>
        </w:rPr>
        <w:t xml:space="preserve">На серверной стороне будет применён </w:t>
      </w:r>
      <w:r w:rsidRPr="00A14F3C">
        <w:rPr>
          <w:bCs/>
          <w:bdr w:val="none" w:sz="0" w:space="0" w:color="auto" w:frame="1"/>
          <w:lang w:eastAsia="ru-RU"/>
        </w:rPr>
        <w:t>ASP.NET</w:t>
      </w:r>
      <w:r w:rsidRPr="00A14F3C">
        <w:rPr>
          <w:lang w:eastAsia="ru-RU"/>
        </w:rPr>
        <w:t xml:space="preserve">, который является мощным и гибким </w:t>
      </w:r>
      <w:r>
        <w:rPr>
          <w:lang w:eastAsia="ru-RU"/>
        </w:rPr>
        <w:t>ф</w:t>
      </w:r>
      <w:r w:rsidRPr="00A14F3C">
        <w:rPr>
          <w:lang w:eastAsia="ru-RU"/>
        </w:rPr>
        <w:t xml:space="preserve">реймворком для разработки API. </w:t>
      </w:r>
    </w:p>
    <w:p w14:paraId="231F2855" w14:textId="3DA638A0" w:rsidR="00A14F3C" w:rsidRPr="00A14F3C" w:rsidRDefault="00A14F3C" w:rsidP="00A14F3C">
      <w:pPr>
        <w:pStyle w:val="a3"/>
        <w:rPr>
          <w:lang w:eastAsia="ru-RU"/>
        </w:rPr>
      </w:pPr>
      <w:r w:rsidRPr="00A14F3C">
        <w:rPr>
          <w:lang w:eastAsia="ru-RU"/>
        </w:rPr>
        <w:t xml:space="preserve">Для разработки приложения будет использована </w:t>
      </w:r>
      <w:r w:rsidRPr="00A14F3C">
        <w:rPr>
          <w:bCs/>
          <w:bdr w:val="none" w:sz="0" w:space="0" w:color="auto" w:frame="1"/>
          <w:lang w:eastAsia="ru-RU"/>
        </w:rPr>
        <w:t>IDE Visual Studio 2022</w:t>
      </w:r>
      <w:r w:rsidRPr="00A14F3C">
        <w:rPr>
          <w:lang w:eastAsia="ru-RU"/>
        </w:rPr>
        <w:t>, поскольку она располагает обширным каталогом расширений, позволяющих добавлять новые функции, такие как поддержка различных фреймворков, инструментов для тестирования и интеграции с системам</w:t>
      </w:r>
      <w:r>
        <w:rPr>
          <w:lang w:eastAsia="ru-RU"/>
        </w:rPr>
        <w:t>и контроля версий. В</w:t>
      </w:r>
      <w:r w:rsidRPr="00A14F3C">
        <w:rPr>
          <w:lang w:eastAsia="ru-RU"/>
        </w:rPr>
        <w:t xml:space="preserve">строенная поддержка </w:t>
      </w:r>
      <w:proofErr w:type="spellStart"/>
      <w:r w:rsidRPr="00A14F3C">
        <w:rPr>
          <w:bCs/>
          <w:bdr w:val="none" w:sz="0" w:space="0" w:color="auto" w:frame="1"/>
          <w:lang w:eastAsia="ru-RU"/>
        </w:rPr>
        <w:t>Git</w:t>
      </w:r>
      <w:proofErr w:type="spellEnd"/>
      <w:r w:rsidRPr="00A14F3C">
        <w:rPr>
          <w:lang w:eastAsia="ru-RU"/>
        </w:rPr>
        <w:t xml:space="preserve"> упрощает управление версиями кода.</w:t>
      </w:r>
    </w:p>
    <w:p w14:paraId="52A6C826" w14:textId="77777777" w:rsidR="00A14F3C" w:rsidRDefault="00A14F3C" w:rsidP="00A14F3C">
      <w:pPr>
        <w:pStyle w:val="a3"/>
        <w:tabs>
          <w:tab w:val="left" w:pos="6036"/>
        </w:tabs>
      </w:pPr>
      <w:r>
        <w:t>Для функционирования системы на стороне сервера достаточны следующие программные и технические средства:</w:t>
      </w:r>
    </w:p>
    <w:p w14:paraId="63592A20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lastRenderedPageBreak/>
        <w:t>ОС Ubuntu Server 22.04 LTS или аналогичная;</w:t>
      </w:r>
    </w:p>
    <w:p w14:paraId="6EB20309" w14:textId="2AE37B0E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 xml:space="preserve">сервер БД: </w:t>
      </w:r>
      <w:r w:rsidRPr="00A867FF">
        <w:rPr>
          <w:highlight w:val="yellow"/>
          <w:lang w:val="en-US"/>
        </w:rPr>
        <w:t>MySQL</w:t>
      </w:r>
      <w:r w:rsidRPr="00A867FF">
        <w:rPr>
          <w:highlight w:val="yellow"/>
        </w:rPr>
        <w:t xml:space="preserve"> версии </w:t>
      </w:r>
      <w:r w:rsidR="00A538A9">
        <w:rPr>
          <w:highlight w:val="yellow"/>
        </w:rPr>
        <w:t>5</w:t>
      </w:r>
      <w:r w:rsidRPr="00A867FF">
        <w:rPr>
          <w:highlight w:val="yellow"/>
        </w:rPr>
        <w:t xml:space="preserve"> и выше;</w:t>
      </w:r>
    </w:p>
    <w:p w14:paraId="3E2B6250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proofErr w:type="spellStart"/>
      <w:r w:rsidRPr="00A867FF">
        <w:rPr>
          <w:highlight w:val="yellow"/>
        </w:rPr>
        <w:t>Docker</w:t>
      </w:r>
      <w:proofErr w:type="spellEnd"/>
      <w:r w:rsidRPr="00A867FF">
        <w:rPr>
          <w:highlight w:val="yellow"/>
        </w:rPr>
        <w:t xml:space="preserve"> версии не ниже 24.</w:t>
      </w:r>
      <w:r w:rsidRPr="00A867FF">
        <w:rPr>
          <w:highlight w:val="yellow"/>
          <w:lang w:val="en-US"/>
        </w:rPr>
        <w:t>0;</w:t>
      </w:r>
    </w:p>
    <w:p w14:paraId="21675C39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процессор с частотой 2 ГГц</w:t>
      </w:r>
      <w:r w:rsidRPr="00A867FF">
        <w:rPr>
          <w:highlight w:val="yellow"/>
          <w:lang w:val="en-US"/>
        </w:rPr>
        <w:t>;</w:t>
      </w:r>
    </w:p>
    <w:p w14:paraId="1549C349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свободная оперативная память объемом 2 ГБ;</w:t>
      </w:r>
    </w:p>
    <w:p w14:paraId="49D5936C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 xml:space="preserve">ПО для конфигурирования, управления и администрирования сервера БД: </w:t>
      </w:r>
      <w:r w:rsidRPr="00A867FF">
        <w:rPr>
          <w:highlight w:val="yellow"/>
          <w:lang w:val="en-US"/>
        </w:rPr>
        <w:t>SSMS</w:t>
      </w:r>
      <w:r w:rsidRPr="00A867FF">
        <w:rPr>
          <w:highlight w:val="yellow"/>
        </w:rPr>
        <w:t xml:space="preserve"> 20;</w:t>
      </w:r>
    </w:p>
    <w:p w14:paraId="21857027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 xml:space="preserve">ПО для работы API: </w:t>
      </w:r>
      <w:r w:rsidRPr="00A867FF">
        <w:rPr>
          <w:highlight w:val="yellow"/>
          <w:lang w:val="en-US"/>
        </w:rPr>
        <w:t>c</w:t>
      </w:r>
      <w:proofErr w:type="spellStart"/>
      <w:r w:rsidRPr="00A867FF">
        <w:rPr>
          <w:highlight w:val="yellow"/>
        </w:rPr>
        <w:t>ерверная</w:t>
      </w:r>
      <w:proofErr w:type="spellEnd"/>
      <w:r w:rsidRPr="00A867FF">
        <w:rPr>
          <w:highlight w:val="yellow"/>
        </w:rPr>
        <w:t xml:space="preserve"> часть на базе </w:t>
      </w:r>
      <w:r w:rsidRPr="00A867FF">
        <w:rPr>
          <w:highlight w:val="yellow"/>
          <w:lang w:val="en-US"/>
        </w:rPr>
        <w:t>ASP</w:t>
      </w:r>
      <w:r w:rsidRPr="00A867FF">
        <w:rPr>
          <w:highlight w:val="yellow"/>
        </w:rPr>
        <w:t>.</w:t>
      </w:r>
      <w:r w:rsidRPr="00A867FF">
        <w:rPr>
          <w:highlight w:val="yellow"/>
          <w:lang w:val="en-US"/>
        </w:rPr>
        <w:t>NET</w:t>
      </w:r>
      <w:r w:rsidRPr="00A867FF">
        <w:rPr>
          <w:highlight w:val="yellow"/>
        </w:rPr>
        <w:t xml:space="preserve"> </w:t>
      </w:r>
      <w:r w:rsidRPr="00A867FF">
        <w:rPr>
          <w:highlight w:val="yellow"/>
          <w:lang w:val="en-US"/>
        </w:rPr>
        <w:t>Core</w:t>
      </w:r>
      <w:r w:rsidRPr="00A867FF">
        <w:rPr>
          <w:highlight w:val="yellow"/>
        </w:rPr>
        <w:t xml:space="preserve"> 6.0 (или выше) с использованием среды выполнения .</w:t>
      </w:r>
      <w:r w:rsidRPr="00A867FF">
        <w:rPr>
          <w:highlight w:val="yellow"/>
          <w:lang w:val="en-US"/>
        </w:rPr>
        <w:t>NET</w:t>
      </w:r>
      <w:r w:rsidRPr="00A867FF">
        <w:rPr>
          <w:highlight w:val="yellow"/>
        </w:rPr>
        <w:t xml:space="preserve"> 6.0 (</w:t>
      </w:r>
      <w:r w:rsidRPr="00A867FF">
        <w:rPr>
          <w:highlight w:val="yellow"/>
          <w:lang w:val="en-US"/>
        </w:rPr>
        <w:t>LTS</w:t>
      </w:r>
      <w:r w:rsidRPr="00A867FF">
        <w:rPr>
          <w:highlight w:val="yellow"/>
        </w:rPr>
        <w:t>);</w:t>
      </w:r>
    </w:p>
    <w:p w14:paraId="172C3A73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не менее 30 ГБ свободного дискового пространства.</w:t>
      </w:r>
    </w:p>
    <w:p w14:paraId="16CAFCAF" w14:textId="77777777" w:rsidR="00A14F3C" w:rsidRPr="00A867FF" w:rsidRDefault="00A14F3C" w:rsidP="00A14F3C">
      <w:pPr>
        <w:pStyle w:val="a3"/>
        <w:tabs>
          <w:tab w:val="left" w:pos="6036"/>
        </w:tabs>
        <w:rPr>
          <w:highlight w:val="yellow"/>
        </w:rPr>
      </w:pPr>
      <w:r w:rsidRPr="00A867FF">
        <w:rPr>
          <w:highlight w:val="yellow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044C942E" w14:textId="26E43EC1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ОC Windows 10 (64-бит)</w:t>
      </w:r>
      <w:r w:rsidR="00A867FF" w:rsidRPr="00A867FF">
        <w:rPr>
          <w:highlight w:val="yellow"/>
        </w:rPr>
        <w:t xml:space="preserve"> и выше</w:t>
      </w:r>
      <w:r w:rsidRPr="00A867FF">
        <w:rPr>
          <w:highlight w:val="yellow"/>
        </w:rPr>
        <w:t>;</w:t>
      </w:r>
    </w:p>
    <w:p w14:paraId="08DD4A95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процессор с частотой 2 ГГц;</w:t>
      </w:r>
    </w:p>
    <w:p w14:paraId="2C82ED81" w14:textId="77777777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  <w:lang w:val="en-US"/>
        </w:rPr>
      </w:pPr>
      <w:r w:rsidRPr="00A867FF">
        <w:rPr>
          <w:highlight w:val="yellow"/>
        </w:rPr>
        <w:t>оперативная память: минимум 4 ГБ</w:t>
      </w:r>
      <w:r w:rsidRPr="00A867FF">
        <w:rPr>
          <w:highlight w:val="yellow"/>
          <w:lang w:val="en-US"/>
        </w:rPr>
        <w:t>;</w:t>
      </w:r>
    </w:p>
    <w:p w14:paraId="35DE2A42" w14:textId="528B620D" w:rsidR="00A14F3C" w:rsidRPr="00A867FF" w:rsidRDefault="00A14F3C" w:rsidP="00A14F3C">
      <w:pPr>
        <w:pStyle w:val="a1"/>
        <w:numPr>
          <w:ilvl w:val="0"/>
          <w:numId w:val="12"/>
        </w:numPr>
        <w:rPr>
          <w:highlight w:val="yellow"/>
        </w:rPr>
      </w:pPr>
      <w:r w:rsidRPr="00A867FF">
        <w:rPr>
          <w:highlight w:val="yellow"/>
        </w:rPr>
        <w:t>постоянное интернет-подключение.</w:t>
      </w:r>
    </w:p>
    <w:p w14:paraId="483D6F54" w14:textId="67567A3F" w:rsidR="007E040A" w:rsidRDefault="007E040A">
      <w:pPr>
        <w:spacing w:after="160" w:line="259" w:lineRule="auto"/>
        <w:jc w:val="left"/>
      </w:pPr>
      <w:r>
        <w:br w:type="page"/>
      </w:r>
    </w:p>
    <w:p w14:paraId="7B9CB320" w14:textId="27B4F1C4" w:rsidR="007E040A" w:rsidRDefault="007E040A" w:rsidP="007E040A">
      <w:pPr>
        <w:pStyle w:val="1"/>
      </w:pPr>
      <w:r w:rsidRPr="007E040A">
        <w:lastRenderedPageBreak/>
        <w:t>Проектирование ПО</w:t>
      </w:r>
    </w:p>
    <w:p w14:paraId="63ABB2DC" w14:textId="7ACBD722" w:rsidR="007E040A" w:rsidRDefault="007E040A" w:rsidP="007E040A">
      <w:pPr>
        <w:pStyle w:val="2"/>
      </w:pPr>
      <w:r w:rsidRPr="007E040A">
        <w:t>Проектирование интерфейса пользователя</w:t>
      </w:r>
    </w:p>
    <w:p w14:paraId="79092444" w14:textId="38DA1C36" w:rsidR="00A538A9" w:rsidRDefault="00A538A9" w:rsidP="00A538A9">
      <w:pPr>
        <w:pStyle w:val="2"/>
      </w:pPr>
      <w:r w:rsidRPr="00A538A9">
        <w:t>Разработка архитектуры ПО</w:t>
      </w:r>
    </w:p>
    <w:p w14:paraId="22790315" w14:textId="77777777" w:rsidR="00A538A9" w:rsidRPr="00A538A9" w:rsidRDefault="00A538A9" w:rsidP="00A538A9">
      <w:pPr>
        <w:pStyle w:val="a3"/>
      </w:pPr>
    </w:p>
    <w:p w14:paraId="5E33351E" w14:textId="27101E8E" w:rsidR="00A538A9" w:rsidRDefault="00A538A9" w:rsidP="00A538A9">
      <w:pPr>
        <w:pStyle w:val="2"/>
        <w:rPr>
          <w:lang w:val="en-US"/>
        </w:rPr>
      </w:pPr>
      <w:proofErr w:type="spellStart"/>
      <w:r w:rsidRPr="00A538A9">
        <w:rPr>
          <w:lang w:val="en-US"/>
        </w:rPr>
        <w:t>Проектирование</w:t>
      </w:r>
      <w:proofErr w:type="spellEnd"/>
      <w:r w:rsidRPr="00A538A9">
        <w:rPr>
          <w:lang w:val="en-US"/>
        </w:rPr>
        <w:t xml:space="preserve"> БД</w:t>
      </w:r>
    </w:p>
    <w:p w14:paraId="30710255" w14:textId="10A07FF2" w:rsidR="00674D6D" w:rsidRDefault="00674D6D" w:rsidP="00674D6D">
      <w:pPr>
        <w:pStyle w:val="a3"/>
      </w:pPr>
      <w:r>
        <w:t xml:space="preserve">Требуется разработать БД для авторизации </w:t>
      </w:r>
    </w:p>
    <w:p w14:paraId="3E921B18" w14:textId="0626465B" w:rsidR="005E4366" w:rsidRDefault="005E4366">
      <w:pPr>
        <w:spacing w:after="160" w:line="259" w:lineRule="auto"/>
        <w:jc w:val="left"/>
      </w:pPr>
      <w:r>
        <w:br w:type="page"/>
      </w:r>
    </w:p>
    <w:p w14:paraId="1160DB3C" w14:textId="77777777" w:rsidR="005E4366" w:rsidRPr="005E4366" w:rsidRDefault="005E4366" w:rsidP="005E4366">
      <w:pPr>
        <w:pStyle w:val="af8"/>
      </w:pPr>
      <w:bookmarkStart w:id="2" w:name="_Toc197874445"/>
      <w:r w:rsidRPr="005E4366">
        <w:lastRenderedPageBreak/>
        <w:t>Заключение</w:t>
      </w:r>
      <w:bookmarkEnd w:id="2"/>
    </w:p>
    <w:p w14:paraId="2133DE8D" w14:textId="5616E8D6" w:rsidR="00956914" w:rsidRPr="00956914" w:rsidRDefault="00956914" w:rsidP="00956914">
      <w:pPr>
        <w:pStyle w:val="a3"/>
      </w:pPr>
      <w:r w:rsidRPr="00956914">
        <w:t>Разработанная подсистема «График смен сотрудников гипермаркета» полностью соответствует актуальным требованиям современной автоматизации управления персоналом в ритейле. В ходе выполнения проекта удалось создать эффективный инструмент, который не только ускоряет и упрощает составление графиков смен, но и автоматизирует расчет заработной платы, обеспечивая администраторов и сборщиков заказов всей необходимой информацией в удобном и структурированном виде. Реализация курсового проекта позволила значительно повысить точность кадрового учета и прозрачность расчетов, что особенно важно для крупных торговых сетей, где оперативность и корректность обработки данных о рабочем времени напрямую влияют на эффективность работы и удовлетворенность персонала.</w:t>
      </w:r>
    </w:p>
    <w:p w14:paraId="7BCAE836" w14:textId="5DC88CAD" w:rsidR="00956914" w:rsidRPr="00956914" w:rsidRDefault="00956914" w:rsidP="00956914">
      <w:pPr>
        <w:pStyle w:val="a3"/>
      </w:pPr>
      <w:r w:rsidRPr="00956914">
        <w:t xml:space="preserve">В процессе работы над проектом получены ценные профессиональные навыки в области проектирования и разработки клиент-серверных приложений, проектирования </w:t>
      </w:r>
      <w:r w:rsidR="00EB61B0">
        <w:t>БД</w:t>
      </w:r>
      <w:r w:rsidRPr="00956914">
        <w:t xml:space="preserve"> и пользовательских интерфейсов, анализа бизнес-процессов и их автоматизации с помощью специализированного </w:t>
      </w:r>
      <w:r w:rsidR="00EB61B0">
        <w:t>ПО</w:t>
      </w:r>
      <w:r w:rsidRPr="00956914">
        <w:t>. Применение современных технологий и методологий разработки позволило создать надежное, масштабируемое и удобное решение, которое соответствует всем заявленным функциональным и техническим требованиям.</w:t>
      </w:r>
    </w:p>
    <w:p w14:paraId="2A988FE2" w14:textId="4D580BA7" w:rsidR="00956914" w:rsidRPr="00956914" w:rsidRDefault="00956914" w:rsidP="00956914">
      <w:pPr>
        <w:pStyle w:val="a3"/>
      </w:pPr>
      <w:r w:rsidRPr="00956914">
        <w:t xml:space="preserve">Внедрение </w:t>
      </w:r>
      <w:r w:rsidR="00EB61B0">
        <w:t>разработанной</w:t>
      </w:r>
      <w:r w:rsidRPr="00956914">
        <w:t xml:space="preserve"> подсистемы способствует оптимизации внутренних кадровых процессов гипермаркета, повышает уровень контроля и дисциплины среди сотрудников и снижает административную нагрузку на руководство. </w:t>
      </w:r>
    </w:p>
    <w:p w14:paraId="2C56B307" w14:textId="39D49909" w:rsidR="007E040A" w:rsidRPr="00956914" w:rsidRDefault="00956914" w:rsidP="00956914">
      <w:pPr>
        <w:pStyle w:val="a3"/>
      </w:pPr>
      <w:r w:rsidRPr="00956914">
        <w:t>Полученные в ходе работы знания и опыт имеют большую практическую ценность и могут быть успешно применены в дальнейшей профессиональной деятельности в области разработки и внедрения корпоративных информационных систем.</w:t>
      </w:r>
    </w:p>
    <w:p w14:paraId="3B1A1416" w14:textId="50D03DEF" w:rsidR="005E4366" w:rsidRPr="005E4366" w:rsidRDefault="005E4366" w:rsidP="005E4366">
      <w:pPr>
        <w:pStyle w:val="af8"/>
      </w:pPr>
      <w:bookmarkStart w:id="3" w:name="_Toc197874446"/>
      <w:r w:rsidRPr="005E4366">
        <w:lastRenderedPageBreak/>
        <w:t>Список использованных источников</w:t>
      </w:r>
      <w:bookmarkEnd w:id="3"/>
    </w:p>
    <w:p w14:paraId="72817285" w14:textId="77777777" w:rsidR="005E4366" w:rsidRPr="005E4366" w:rsidRDefault="005E4366" w:rsidP="005E4366">
      <w:pPr>
        <w:pStyle w:val="a3"/>
      </w:pPr>
      <w:r w:rsidRPr="005E4366">
        <w:t xml:space="preserve">1. Бек, К. Экстремальное программирование: разработка через тестирование. – Санкт-Петербург : Питер, 2021. – 224 с. – URL: https://ibooks.ru/bookshelf/376974/reading (дата обращения: 05.11.2024). – Режим доступа: для </w:t>
      </w:r>
      <w:proofErr w:type="spellStart"/>
      <w:r w:rsidRPr="005E4366">
        <w:t>зарегистрир</w:t>
      </w:r>
      <w:proofErr w:type="spellEnd"/>
      <w:r w:rsidRPr="005E4366">
        <w:t>. пользователей. – Текст: электронный.</w:t>
      </w:r>
    </w:p>
    <w:p w14:paraId="6B13530C" w14:textId="77777777" w:rsidR="005E4366" w:rsidRPr="005E4366" w:rsidRDefault="005E4366" w:rsidP="005E4366">
      <w:pPr>
        <w:pStyle w:val="a3"/>
      </w:pPr>
      <w:r w:rsidRPr="005E4366">
        <w:t>2. Гагарина, Л. Г. Технология разработки программного обеспечения : учебное пособие / Л. Г. Гагарина, Е. В. Кокорева, Б. Д. Сидорова-</w:t>
      </w:r>
      <w:proofErr w:type="spellStart"/>
      <w:r w:rsidRPr="005E4366">
        <w:t>Виснадул</w:t>
      </w:r>
      <w:proofErr w:type="spellEnd"/>
      <w:r w:rsidRPr="005E4366">
        <w:t xml:space="preserve"> ; под ред. Л. Г. Гагариной. – Москва : ФОРУМ : ИНФРА-М, 2023. – 400 с. – URL: https://znanium.com/catalog/product/1895679 (дата обращения: 11.11.2024). – Режим доступа: по подписке. – Текст : электронный.</w:t>
      </w:r>
    </w:p>
    <w:p w14:paraId="5F65E194" w14:textId="77777777" w:rsidR="005E4366" w:rsidRPr="005E4366" w:rsidRDefault="005E4366" w:rsidP="005E4366">
      <w:pPr>
        <w:pStyle w:val="a3"/>
      </w:pPr>
      <w:r w:rsidRPr="005E4366">
        <w:t xml:space="preserve">3. </w:t>
      </w:r>
      <w:proofErr w:type="spellStart"/>
      <w:r w:rsidRPr="005E4366">
        <w:t>Мартишин</w:t>
      </w:r>
      <w:proofErr w:type="spellEnd"/>
      <w:r w:rsidRPr="005E4366">
        <w:t xml:space="preserve">, С. А. Базы данных. Практическое применение СУБД SQL- и </w:t>
      </w:r>
      <w:proofErr w:type="spellStart"/>
      <w:r w:rsidRPr="005E4366">
        <w:t>NoSQL</w:t>
      </w:r>
      <w:proofErr w:type="spellEnd"/>
      <w:r w:rsidRPr="005E4366">
        <w:t xml:space="preserve">-типа для проектирования информационных систем : учебное пособие / С. А. </w:t>
      </w:r>
      <w:proofErr w:type="spellStart"/>
      <w:r w:rsidRPr="005E4366">
        <w:t>Мартишин</w:t>
      </w:r>
      <w:proofErr w:type="spellEnd"/>
      <w:r w:rsidRPr="005E4366">
        <w:t>, В. Л. Симонов, М. В. Храпченко. — Москва : ФОРУМ : ИНФРА-М, 2023. — 368 с. - URL: https://znanium.com/catalog/product/1912454 (дата обращения: 13.11.2024). – Режим доступа: по подписке. — Текст : электронный.</w:t>
      </w:r>
    </w:p>
    <w:p w14:paraId="628BCC18" w14:textId="77777777" w:rsidR="005E4366" w:rsidRPr="005E4366" w:rsidRDefault="005E4366" w:rsidP="005E4366">
      <w:pPr>
        <w:pStyle w:val="a3"/>
      </w:pPr>
      <w:r w:rsidRPr="005E4366">
        <w:t xml:space="preserve">4. </w:t>
      </w:r>
      <w:proofErr w:type="spellStart"/>
      <w:r w:rsidRPr="005E4366">
        <w:t>Тидвелл</w:t>
      </w:r>
      <w:proofErr w:type="spellEnd"/>
      <w:r w:rsidRPr="005E4366">
        <w:t xml:space="preserve">, Д. Разработка интерфейсов. Паттерны проектирования. 3-е изд. – Санкт-Петербург : Питер, 2022. – 560 с. – Текст : электронный. – URL: https://ibooks.ru/bookshelf/386796/reading (дата обращения: 17.11.2025). – Режим доступа: для </w:t>
      </w:r>
      <w:proofErr w:type="spellStart"/>
      <w:r w:rsidRPr="005E4366">
        <w:t>зарегистрир</w:t>
      </w:r>
      <w:proofErr w:type="spellEnd"/>
      <w:r w:rsidRPr="005E4366">
        <w:t>. пользователей.</w:t>
      </w:r>
    </w:p>
    <w:p w14:paraId="2821B30D" w14:textId="77777777" w:rsidR="005E4366" w:rsidRPr="005E4366" w:rsidRDefault="005E4366" w:rsidP="005E4366">
      <w:pPr>
        <w:pStyle w:val="a3"/>
      </w:pPr>
      <w:r w:rsidRPr="005E4366">
        <w:t>5. 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https://znanium.ru/catalog/product/2083407 (дата обращения: 20.11.2025). – Режим доступа: по подписке. – Текст : электронный.</w:t>
      </w:r>
    </w:p>
    <w:p w14:paraId="63BB0579" w14:textId="77777777" w:rsidR="002A2400" w:rsidRPr="002A2400" w:rsidRDefault="002A2400" w:rsidP="00A14F3C">
      <w:pPr>
        <w:pStyle w:val="a3"/>
      </w:pPr>
    </w:p>
    <w:sectPr w:rsidR="002A2400" w:rsidRPr="002A2400" w:rsidSect="004B78B3">
      <w:footerReference w:type="default" r:id="rId9"/>
      <w:pgSz w:w="11906" w:h="16838" w:code="9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642DEF" w14:textId="77777777" w:rsidR="003713E4" w:rsidRDefault="003713E4" w:rsidP="007B1296">
      <w:r>
        <w:separator/>
      </w:r>
    </w:p>
  </w:endnote>
  <w:endnote w:type="continuationSeparator" w:id="0">
    <w:p w14:paraId="701CDC91" w14:textId="77777777" w:rsidR="003713E4" w:rsidRDefault="003713E4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8058045"/>
      <w:docPartObj>
        <w:docPartGallery w:val="Page Numbers (Bottom of Page)"/>
        <w:docPartUnique/>
      </w:docPartObj>
    </w:sdtPr>
    <w:sdtEndPr/>
    <w:sdtContent>
      <w:p w14:paraId="59F00FCE" w14:textId="3735FA19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61B0">
          <w:rPr>
            <w:noProof/>
          </w:rPr>
          <w:t>12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8EE788" w14:textId="77777777" w:rsidR="003713E4" w:rsidRDefault="003713E4" w:rsidP="007B1296">
      <w:r>
        <w:separator/>
      </w:r>
    </w:p>
  </w:footnote>
  <w:footnote w:type="continuationSeparator" w:id="0">
    <w:p w14:paraId="009DE81A" w14:textId="77777777" w:rsidR="003713E4" w:rsidRDefault="003713E4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FD1144"/>
    <w:multiLevelType w:val="multilevel"/>
    <w:tmpl w:val="3E88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A6CCF"/>
    <w:multiLevelType w:val="multilevel"/>
    <w:tmpl w:val="AB961C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8B3"/>
    <w:rsid w:val="00006D8A"/>
    <w:rsid w:val="00022EAD"/>
    <w:rsid w:val="00046A82"/>
    <w:rsid w:val="000547B5"/>
    <w:rsid w:val="00070444"/>
    <w:rsid w:val="00071534"/>
    <w:rsid w:val="00084431"/>
    <w:rsid w:val="000B2040"/>
    <w:rsid w:val="000C03D0"/>
    <w:rsid w:val="0010234D"/>
    <w:rsid w:val="00122DF6"/>
    <w:rsid w:val="00126FE5"/>
    <w:rsid w:val="00135AB1"/>
    <w:rsid w:val="00154AC6"/>
    <w:rsid w:val="00157D07"/>
    <w:rsid w:val="0018210A"/>
    <w:rsid w:val="00197EED"/>
    <w:rsid w:val="001B17C1"/>
    <w:rsid w:val="001B5082"/>
    <w:rsid w:val="001B5A61"/>
    <w:rsid w:val="001B719D"/>
    <w:rsid w:val="001F2018"/>
    <w:rsid w:val="002037EC"/>
    <w:rsid w:val="0022213E"/>
    <w:rsid w:val="0022470A"/>
    <w:rsid w:val="00230654"/>
    <w:rsid w:val="00234EB9"/>
    <w:rsid w:val="00244503"/>
    <w:rsid w:val="00267E9D"/>
    <w:rsid w:val="0029075A"/>
    <w:rsid w:val="0029217B"/>
    <w:rsid w:val="002A2400"/>
    <w:rsid w:val="002D5F2F"/>
    <w:rsid w:val="002E1075"/>
    <w:rsid w:val="002F1F23"/>
    <w:rsid w:val="00313BD4"/>
    <w:rsid w:val="003140F3"/>
    <w:rsid w:val="00333DDD"/>
    <w:rsid w:val="00350DEC"/>
    <w:rsid w:val="00356C88"/>
    <w:rsid w:val="003616AA"/>
    <w:rsid w:val="00362590"/>
    <w:rsid w:val="003713E4"/>
    <w:rsid w:val="00390F2E"/>
    <w:rsid w:val="003A40F8"/>
    <w:rsid w:val="003A6D6C"/>
    <w:rsid w:val="003F696A"/>
    <w:rsid w:val="0043207E"/>
    <w:rsid w:val="00433EA6"/>
    <w:rsid w:val="00446D2F"/>
    <w:rsid w:val="00473C53"/>
    <w:rsid w:val="00485388"/>
    <w:rsid w:val="004B78B3"/>
    <w:rsid w:val="004D1C92"/>
    <w:rsid w:val="004D1D4C"/>
    <w:rsid w:val="004D2CE9"/>
    <w:rsid w:val="00540F99"/>
    <w:rsid w:val="00547AB8"/>
    <w:rsid w:val="005728C6"/>
    <w:rsid w:val="005842D8"/>
    <w:rsid w:val="005976D6"/>
    <w:rsid w:val="005C6335"/>
    <w:rsid w:val="005D0FDF"/>
    <w:rsid w:val="005D10F9"/>
    <w:rsid w:val="005E4366"/>
    <w:rsid w:val="00670A29"/>
    <w:rsid w:val="00674D6D"/>
    <w:rsid w:val="00682EC2"/>
    <w:rsid w:val="00685504"/>
    <w:rsid w:val="006947D9"/>
    <w:rsid w:val="006B2E38"/>
    <w:rsid w:val="006B57FD"/>
    <w:rsid w:val="006D0C39"/>
    <w:rsid w:val="00701393"/>
    <w:rsid w:val="0070177C"/>
    <w:rsid w:val="00711564"/>
    <w:rsid w:val="00715B4C"/>
    <w:rsid w:val="00731E14"/>
    <w:rsid w:val="00775943"/>
    <w:rsid w:val="007B0A53"/>
    <w:rsid w:val="007B1296"/>
    <w:rsid w:val="007B43F3"/>
    <w:rsid w:val="007E040A"/>
    <w:rsid w:val="00800364"/>
    <w:rsid w:val="00810637"/>
    <w:rsid w:val="008156AB"/>
    <w:rsid w:val="00821C6C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8F0793"/>
    <w:rsid w:val="008F4DED"/>
    <w:rsid w:val="00907A2C"/>
    <w:rsid w:val="009171D5"/>
    <w:rsid w:val="00927D29"/>
    <w:rsid w:val="009422C4"/>
    <w:rsid w:val="009500FD"/>
    <w:rsid w:val="009532B6"/>
    <w:rsid w:val="00956914"/>
    <w:rsid w:val="00985D59"/>
    <w:rsid w:val="009A5998"/>
    <w:rsid w:val="009C61C2"/>
    <w:rsid w:val="009F0E00"/>
    <w:rsid w:val="00A14F3C"/>
    <w:rsid w:val="00A15409"/>
    <w:rsid w:val="00A23795"/>
    <w:rsid w:val="00A538A9"/>
    <w:rsid w:val="00A57474"/>
    <w:rsid w:val="00A867FF"/>
    <w:rsid w:val="00A9702A"/>
    <w:rsid w:val="00B1423E"/>
    <w:rsid w:val="00B44A6D"/>
    <w:rsid w:val="00B546DD"/>
    <w:rsid w:val="00B64EC5"/>
    <w:rsid w:val="00B7322A"/>
    <w:rsid w:val="00B73778"/>
    <w:rsid w:val="00BB22C1"/>
    <w:rsid w:val="00BB59FA"/>
    <w:rsid w:val="00BE2E89"/>
    <w:rsid w:val="00BE6027"/>
    <w:rsid w:val="00C02CA6"/>
    <w:rsid w:val="00C2745F"/>
    <w:rsid w:val="00C57703"/>
    <w:rsid w:val="00C706EA"/>
    <w:rsid w:val="00C871DC"/>
    <w:rsid w:val="00C934F9"/>
    <w:rsid w:val="00CA55AD"/>
    <w:rsid w:val="00CB5F04"/>
    <w:rsid w:val="00CB63E2"/>
    <w:rsid w:val="00CC3301"/>
    <w:rsid w:val="00CE3B5E"/>
    <w:rsid w:val="00CE58C3"/>
    <w:rsid w:val="00D160AE"/>
    <w:rsid w:val="00D17C6D"/>
    <w:rsid w:val="00D21B2E"/>
    <w:rsid w:val="00D475AE"/>
    <w:rsid w:val="00D51EAF"/>
    <w:rsid w:val="00D56F33"/>
    <w:rsid w:val="00D96D59"/>
    <w:rsid w:val="00DD2D10"/>
    <w:rsid w:val="00DD2E9E"/>
    <w:rsid w:val="00E46B85"/>
    <w:rsid w:val="00E86806"/>
    <w:rsid w:val="00E93448"/>
    <w:rsid w:val="00EB61B0"/>
    <w:rsid w:val="00ED2643"/>
    <w:rsid w:val="00EE2660"/>
    <w:rsid w:val="00F03819"/>
    <w:rsid w:val="00F116CE"/>
    <w:rsid w:val="00F31BF1"/>
    <w:rsid w:val="00F359E2"/>
    <w:rsid w:val="00F4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9BD43"/>
  <w15:chartTrackingRefBased/>
  <w15:docId w15:val="{1F08EDD9-EAD2-44BA-8DF8-2E89CAE5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Strong"/>
    <w:basedOn w:val="a4"/>
    <w:uiPriority w:val="22"/>
    <w:qFormat/>
    <w:rsid w:val="00A14F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6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4338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9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2317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9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7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3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045468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9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5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0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0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48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9799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8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7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671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2\Downloads\Template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F4B41F-2A4D-4415-82E9-741FE9BCA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(1).dotx</Template>
  <TotalTime>21</TotalTime>
  <Pages>12</Pages>
  <Words>1994</Words>
  <Characters>11369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0109-02</dc:creator>
  <cp:keywords/>
  <dc:description/>
  <cp:lastModifiedBy>0109-02</cp:lastModifiedBy>
  <cp:revision>3</cp:revision>
  <dcterms:created xsi:type="dcterms:W3CDTF">2025-11-26T20:22:00Z</dcterms:created>
  <dcterms:modified xsi:type="dcterms:W3CDTF">2025-12-05T10:56:00Z</dcterms:modified>
</cp:coreProperties>
</file>