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F0DE" w14:textId="21F17839" w:rsidR="00B7322A" w:rsidRPr="00B7322A" w:rsidRDefault="00B7322A" w:rsidP="00D21B2E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64AA4FD6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74C5A0C0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5CB4E80D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23370FC5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1264B244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3C1788EF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6DED156F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3B5C30A5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AC30461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68BE04C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3F287C08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F2B1022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21697EF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37CF6C6A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  <w:t>КУРСОВОЙ ПРОЕКТ</w:t>
      </w:r>
    </w:p>
    <w:p w14:paraId="2B7EE804" w14:textId="77777777" w:rsidR="00B7322A" w:rsidRPr="00B7322A" w:rsidRDefault="00B7322A" w:rsidP="00B7322A">
      <w:pPr>
        <w:keepNext/>
        <w:spacing w:before="120"/>
        <w:jc w:val="center"/>
        <w:outlineLvl w:val="2"/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</w:pPr>
      <w:r w:rsidRPr="00B7322A"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7322A" w:rsidRPr="00B7322A" w14:paraId="5CC28BE2" w14:textId="77777777" w:rsidTr="00B60E9A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3E97B333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РАЗРАБОТКА ПОДСИСТЕМЫ «ГРАФИК СМЕН </w:t>
            </w:r>
          </w:p>
        </w:tc>
      </w:tr>
      <w:tr w:rsidR="00B7322A" w:rsidRPr="00B7322A" w14:paraId="1815A62B" w14:textId="77777777" w:rsidTr="00B60E9A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E7D4D92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СОТРУДНИКОВ ГИПЕРМАРКЕТА»</w:t>
            </w:r>
          </w:p>
        </w:tc>
      </w:tr>
      <w:tr w:rsidR="00B7322A" w:rsidRPr="00B7322A" w14:paraId="0A35338C" w14:textId="77777777" w:rsidTr="00B60E9A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1948814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</w:t>
            </w:r>
            <w:r w:rsidRPr="00B7322A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5</w:t>
            </w: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КП01. 001 ПЗ</w:t>
            </w:r>
          </w:p>
        </w:tc>
      </w:tr>
    </w:tbl>
    <w:p w14:paraId="360731E4" w14:textId="77777777" w:rsidR="00B7322A" w:rsidRPr="00B7322A" w:rsidRDefault="00B7322A" w:rsidP="00B7322A">
      <w:pPr>
        <w:widowControl w:val="0"/>
        <w:tabs>
          <w:tab w:val="center" w:pos="4820"/>
        </w:tabs>
        <w:jc w:val="center"/>
        <w:rPr>
          <w:rFonts w:eastAsia="Times New Roman" w:cs="Times New Roman"/>
          <w:kern w:val="0"/>
          <w:sz w:val="22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 w:val="22"/>
          <w:lang w:eastAsia="ru-RU"/>
          <w14:ligatures w14:val="none"/>
        </w:rPr>
        <w:t>(Обозначение документа)</w:t>
      </w:r>
    </w:p>
    <w:p w14:paraId="4D11BBDD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60E46D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B7322A" w:rsidRPr="00B7322A" w14:paraId="5785C0EF" w14:textId="77777777" w:rsidTr="00B60E9A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C280CF3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МДК.02.01 Технология разработки</w:t>
            </w:r>
          </w:p>
        </w:tc>
      </w:tr>
      <w:tr w:rsidR="00B7322A" w:rsidRPr="00B7322A" w14:paraId="6DD37668" w14:textId="77777777" w:rsidTr="00B60E9A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1477800" w14:textId="77777777" w:rsidR="00B7322A" w:rsidRPr="00B7322A" w:rsidRDefault="00B7322A" w:rsidP="00B7322A">
            <w:pPr>
              <w:widowControl w:val="0"/>
              <w:ind w:left="34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программного обеспечения</w:t>
            </w:r>
          </w:p>
        </w:tc>
      </w:tr>
    </w:tbl>
    <w:p w14:paraId="64726EE3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14E517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A5690A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BB7BA0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827E8C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3D7709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0C5443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094676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B7322A" w:rsidRPr="00B7322A" w14:paraId="3E1593C5" w14:textId="77777777" w:rsidTr="00B60E9A">
        <w:tc>
          <w:tcPr>
            <w:tcW w:w="2010" w:type="dxa"/>
          </w:tcPr>
          <w:p w14:paraId="54E0F894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5AD2C31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ИСПП-35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F853940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B7322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B7322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64F24A34" w14:textId="77777777" w:rsidR="00B7322A" w:rsidRPr="00B7322A" w:rsidRDefault="00B7322A" w:rsidP="00B7322A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С.А. Афиногенов</w:t>
            </w:r>
          </w:p>
        </w:tc>
      </w:tr>
      <w:tr w:rsidR="00B7322A" w:rsidRPr="00B7322A" w14:paraId="64A99B40" w14:textId="77777777" w:rsidTr="00B60E9A">
        <w:tc>
          <w:tcPr>
            <w:tcW w:w="2010" w:type="dxa"/>
          </w:tcPr>
          <w:p w14:paraId="5CD2AF1A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9945DAD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BDA7888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374EEC92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9D67DEB" w14:textId="77777777" w:rsidR="00B7322A" w:rsidRPr="00B7322A" w:rsidRDefault="00B7322A" w:rsidP="00B7322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B7322A" w:rsidRPr="00B7322A" w14:paraId="4078DBA3" w14:textId="77777777" w:rsidTr="00B60E9A">
        <w:tc>
          <w:tcPr>
            <w:tcW w:w="2010" w:type="dxa"/>
          </w:tcPr>
          <w:p w14:paraId="59B5E241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1B5C90E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25EEF814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5BAFD082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B7322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2DF02BE" w14:textId="77777777" w:rsidR="00B7322A" w:rsidRPr="00B7322A" w:rsidRDefault="00B7322A" w:rsidP="00B7322A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Ю.С. </w:t>
            </w:r>
            <w:proofErr w:type="spellStart"/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Маломан</w:t>
            </w:r>
            <w:proofErr w:type="spellEnd"/>
          </w:p>
        </w:tc>
      </w:tr>
      <w:tr w:rsidR="00B7322A" w:rsidRPr="00B7322A" w14:paraId="32D74AE9" w14:textId="77777777" w:rsidTr="00B60E9A">
        <w:tc>
          <w:tcPr>
            <w:tcW w:w="2010" w:type="dxa"/>
          </w:tcPr>
          <w:p w14:paraId="778EC0EC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A8C243B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D56C713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51FDCFF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26E0C35" w14:textId="77777777" w:rsidR="00B7322A" w:rsidRPr="00B7322A" w:rsidRDefault="00B7322A" w:rsidP="00B7322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08619794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300AE75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C317FFD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0803AC" w14:textId="77777777" w:rsidR="00B7322A" w:rsidRPr="00B7322A" w:rsidRDefault="00B7322A" w:rsidP="00B7322A">
      <w:pPr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B7322A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 w:rsidRPr="00B7322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25</w:t>
      </w:r>
      <w:r w:rsidRPr="00B7322A">
        <w:rPr>
          <w:rFonts w:eastAsia="Times New Roman" w:cs="Times New Roman"/>
          <w:kern w:val="0"/>
          <w:szCs w:val="28"/>
          <w:lang w:val="en-US" w:eastAsia="ru-RU"/>
          <w14:ligatures w14:val="none"/>
        </w:rPr>
        <w:br w:type="page"/>
      </w:r>
    </w:p>
    <w:p w14:paraId="4881B394" w14:textId="77777777" w:rsidR="00B7322A" w:rsidRPr="00B7322A" w:rsidRDefault="00B7322A" w:rsidP="00B7322A">
      <w:pPr>
        <w:spacing w:line="360" w:lineRule="auto"/>
        <w:jc w:val="center"/>
        <w:rPr>
          <w:rFonts w:eastAsia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>СОДЕРЖАНИЕ</w:t>
      </w:r>
    </w:p>
    <w:p w14:paraId="32D3034B" w14:textId="77777777" w:rsidR="00B7322A" w:rsidRPr="00B7322A" w:rsidRDefault="00B7322A" w:rsidP="00B7322A">
      <w:pPr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4321582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Перечень сокращений и обозначений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3</w:t>
      </w:r>
    </w:p>
    <w:p w14:paraId="706FFE15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Введение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4</w:t>
      </w:r>
    </w:p>
    <w:p w14:paraId="13734E03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 Анализ и разработка требований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6</w:t>
      </w:r>
    </w:p>
    <w:p w14:paraId="49848F99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1.1 Назначение и область применения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6</w:t>
      </w:r>
    </w:p>
    <w:p w14:paraId="7D85B77F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1.2 Постановка задачи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6</w:t>
      </w:r>
    </w:p>
    <w:p w14:paraId="0DDD77F4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1.3 Выбор состава программных и технических средств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044F8604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 Проектирование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9D4E7AB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2.1 Проектирование интерфейса пользователя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7C88F5E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2.2 Разработка архитектуры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6430F9EA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2.3 Проектирование базы данных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45F06E15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 Разработка и интеграция модулей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33BC00EF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3.1 Разработка программных модулей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4E7C9A7A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3.2 Реализация интерфейса пользователя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1D3F295E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3.3 Разграничение прав доступа пользователей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1B22B5F8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3.4 Экспорт и импорт данных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1DABB520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4 Тестирование и отладка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5F5051C8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4.1 Структурное тестирование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275E5899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4.2 Функциональное тестирование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6979B17B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5 Инструкция по эксплуатации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C9ABBF5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5.1 Установка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5729A502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5.2 Инструкция по работе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3AC1311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Заключение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2B646F1C" w14:textId="0BAE78FF" w:rsidR="00731E14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Список использованных источников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30</w:t>
      </w:r>
    </w:p>
    <w:p w14:paraId="3F6490E0" w14:textId="77777777" w:rsidR="00731E14" w:rsidRDefault="00731E14">
      <w:pPr>
        <w:spacing w:after="160" w:line="259" w:lineRule="auto"/>
        <w:jc w:val="left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Cs w:val="24"/>
          <w:lang w:eastAsia="ru-RU"/>
          <w14:ligatures w14:val="none"/>
        </w:rPr>
        <w:br w:type="page"/>
      </w:r>
    </w:p>
    <w:p w14:paraId="5B5830DF" w14:textId="706A0144" w:rsidR="00731E14" w:rsidRDefault="00731E14" w:rsidP="00731E14">
      <w:pPr>
        <w:pStyle w:val="af8"/>
        <w:rPr>
          <w:rFonts w:eastAsia="Times New Roman"/>
          <w:lang w:eastAsia="ru-RU"/>
        </w:rPr>
      </w:pPr>
      <w:bookmarkStart w:id="0" w:name="_Toc197874427"/>
      <w:r>
        <w:rPr>
          <w:rFonts w:eastAsia="Times New Roman"/>
          <w:lang w:eastAsia="ru-RU"/>
        </w:rPr>
        <w:lastRenderedPageBreak/>
        <w:t>ВВЕДЕНИЕ</w:t>
      </w:r>
    </w:p>
    <w:p w14:paraId="29401954" w14:textId="77777777" w:rsidR="005E4366" w:rsidRPr="005E4366" w:rsidRDefault="005E4366" w:rsidP="005E4366">
      <w:pPr>
        <w:pStyle w:val="a3"/>
      </w:pPr>
      <w:r w:rsidRPr="005E4366">
        <w:t>Разрабатываемый проект направлен на оптимизацию взаимодействия между администраторами и сборщиками, позволяет упростить контроль графиков и создать прозрачную систему расчетов. В современных условиях ритейла эффективное управление персоналом становится критически важным фактором успеха.</w:t>
      </w:r>
    </w:p>
    <w:p w14:paraId="16818894" w14:textId="10E1D539" w:rsidR="005E4366" w:rsidRPr="005E4366" w:rsidRDefault="005E4366" w:rsidP="005E4366">
      <w:pPr>
        <w:pStyle w:val="a3"/>
      </w:pPr>
      <w:r w:rsidRPr="005E4366">
        <w:t>Основной целью разработки является создание оконного приложения, которое интегрирует функции управления сменами сборщиков заказов и инструменты для автоматического расчета недельной заработной платы. Внедрение нового ПО позволит администраторам эффективно управлять расписаниями и тарифами, сокращая время на рутинные операции, а сборщикам — получать актуальную информацию о своих рабочих часах и заработке. Это комплексное решение позволит повысить производительность труда и обеспечить комфортные условия работы для всех категорий сотрудников.</w:t>
      </w:r>
    </w:p>
    <w:p w14:paraId="026156BC" w14:textId="77777777" w:rsidR="005E4366" w:rsidRPr="005E4366" w:rsidRDefault="005E4366" w:rsidP="005E4366">
      <w:pPr>
        <w:pStyle w:val="a3"/>
      </w:pPr>
      <w:r w:rsidRPr="005E4366">
        <w:t>Для достижения поставленной цели требуется решить следующие задачи:</w:t>
      </w:r>
    </w:p>
    <w:p w14:paraId="6B4909EA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провести анализ предметной области;</w:t>
      </w:r>
    </w:p>
    <w:p w14:paraId="6C0E48DF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провести сбор требований к функциональности подсистемы;</w:t>
      </w:r>
    </w:p>
    <w:p w14:paraId="7B0E954F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проанализировать информационные источники по предметной области;</w:t>
      </w:r>
    </w:p>
    <w:p w14:paraId="7982F31A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спроектировать диаграмму вариантов использования;</w:t>
      </w:r>
    </w:p>
    <w:p w14:paraId="2FB532F1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спроектировать архитектуру подсистемы;</w:t>
      </w:r>
    </w:p>
    <w:p w14:paraId="55702330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выбрать состав программных и технических средств для реализации приложения;</w:t>
      </w:r>
    </w:p>
    <w:p w14:paraId="4A02C7E5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спроектировать БД;</w:t>
      </w:r>
    </w:p>
    <w:p w14:paraId="67BB85C3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спроектировать интерфейс оконного приложения;</w:t>
      </w:r>
    </w:p>
    <w:p w14:paraId="2007876C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создать БД в выбранной СУБД;</w:t>
      </w:r>
    </w:p>
    <w:p w14:paraId="5BE2FE31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разработать API для взаимодействия оконного приложения с БД;</w:t>
      </w:r>
    </w:p>
    <w:p w14:paraId="2E3E9457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разработать оконное приложение;</w:t>
      </w:r>
    </w:p>
    <w:p w14:paraId="31CD8EB8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реализовать функциональность оформления заказов;</w:t>
      </w:r>
    </w:p>
    <w:p w14:paraId="35E8FCC4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реализовать фильтрацию данных о клиентах;</w:t>
      </w:r>
    </w:p>
    <w:p w14:paraId="4635AF76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lastRenderedPageBreak/>
        <w:t>реализовать сортировку данных о клиентах;</w:t>
      </w:r>
    </w:p>
    <w:p w14:paraId="14992DEB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реализовать экспорт данных в формате xlsx;</w:t>
      </w:r>
    </w:p>
    <w:p w14:paraId="53834100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реализовать разграничение прав доступа пользователей;</w:t>
      </w:r>
    </w:p>
    <w:p w14:paraId="6D61726A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выполнить структурное тестирование ПО;</w:t>
      </w:r>
    </w:p>
    <w:p w14:paraId="4E6F4F68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выполнить функциональное тестирование ПО;</w:t>
      </w:r>
    </w:p>
    <w:p w14:paraId="1F462F36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разработать программную документацию;</w:t>
      </w:r>
    </w:p>
    <w:p w14:paraId="628DE9B4" w14:textId="77777777" w:rsidR="005E4366" w:rsidRPr="005E4366" w:rsidRDefault="005E4366" w:rsidP="005E4366">
      <w:pPr>
        <w:pStyle w:val="a1"/>
        <w:rPr>
          <w:lang w:eastAsia="ru-RU"/>
        </w:rPr>
      </w:pPr>
      <w:r w:rsidRPr="005E4366">
        <w:rPr>
          <w:lang w:eastAsia="ru-RU"/>
        </w:rPr>
        <w:t>разработать эксплуатационную документацию.</w:t>
      </w:r>
    </w:p>
    <w:p w14:paraId="64B9C2C5" w14:textId="66C6C1B1" w:rsidR="005E4366" w:rsidRPr="005E4366" w:rsidRDefault="005E4366" w:rsidP="005E4366">
      <w:pPr>
        <w:pStyle w:val="a3"/>
      </w:pPr>
      <w:r w:rsidRPr="005E4366">
        <w:t>В результате будет разработана подсистема, которая автоматизирует ключевые процессы кадрового учета и расчета заработной платы, предоставив сотрудникам удобный инструмент для просмотра графика смен, а руководству — точные отчеты для анализа и редактирования смен сборщика заказов. Реализация данного проекта создаст прочную основу для дальнейшего развития системы управления персоналом</w:t>
      </w:r>
      <w:r>
        <w:t>.</w:t>
      </w:r>
    </w:p>
    <w:p w14:paraId="04C5507E" w14:textId="77777777" w:rsidR="00731E14" w:rsidRDefault="00731E14" w:rsidP="00731E14">
      <w:pPr>
        <w:pStyle w:val="a3"/>
        <w:rPr>
          <w:lang w:eastAsia="ru-RU"/>
        </w:rPr>
      </w:pPr>
    </w:p>
    <w:p w14:paraId="421389A1" w14:textId="77777777" w:rsidR="00731E14" w:rsidRDefault="00731E14" w:rsidP="00731E14">
      <w:pPr>
        <w:pStyle w:val="a3"/>
        <w:rPr>
          <w:lang w:eastAsia="ru-RU"/>
        </w:rPr>
      </w:pPr>
    </w:p>
    <w:p w14:paraId="75FAEF65" w14:textId="77777777" w:rsidR="00731E14" w:rsidRDefault="00731E14" w:rsidP="00731E14">
      <w:pPr>
        <w:pStyle w:val="a3"/>
        <w:rPr>
          <w:lang w:eastAsia="ru-RU"/>
        </w:rPr>
      </w:pPr>
    </w:p>
    <w:p w14:paraId="574DF678" w14:textId="77777777" w:rsidR="00731E14" w:rsidRPr="00731E14" w:rsidRDefault="00731E14" w:rsidP="00731E14">
      <w:pPr>
        <w:pStyle w:val="a3"/>
        <w:rPr>
          <w:lang w:eastAsia="ru-RU"/>
        </w:rPr>
      </w:pPr>
    </w:p>
    <w:p w14:paraId="40A8F098" w14:textId="5E90E282" w:rsidR="00731E14" w:rsidRPr="00731E14" w:rsidRDefault="00731E14" w:rsidP="00731E14">
      <w:pPr>
        <w:pStyle w:val="a3"/>
        <w:rPr>
          <w:lang w:eastAsia="ru-RU"/>
        </w:rPr>
      </w:pPr>
    </w:p>
    <w:p w14:paraId="7D5FF9C0" w14:textId="13A4A825" w:rsidR="00731E14" w:rsidRDefault="00731E14" w:rsidP="00731E14">
      <w:pPr>
        <w:pStyle w:val="a3"/>
        <w:rPr>
          <w:lang w:eastAsia="ru-RU"/>
        </w:rPr>
      </w:pPr>
    </w:p>
    <w:p w14:paraId="227A8E29" w14:textId="6157B8F8" w:rsidR="00731E14" w:rsidRPr="00731E14" w:rsidRDefault="00731E14" w:rsidP="00731E14">
      <w:pPr>
        <w:pStyle w:val="af8"/>
        <w:rPr>
          <w:rFonts w:eastAsia="Times New Roman"/>
          <w:lang w:eastAsia="ru-RU"/>
        </w:rPr>
      </w:pPr>
      <w:r w:rsidRPr="00731E14">
        <w:rPr>
          <w:rFonts w:eastAsia="Times New Roman"/>
          <w:lang w:eastAsia="ru-RU"/>
        </w:rPr>
        <w:lastRenderedPageBreak/>
        <w:t>Перечень сокращений и обозначений</w:t>
      </w:r>
      <w:bookmarkEnd w:id="0"/>
    </w:p>
    <w:p w14:paraId="52AC8DD7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В настоящем курсовом проекте применяются следующие сокращения и обозначения:</w:t>
      </w:r>
    </w:p>
    <w:p w14:paraId="40CA4DDE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БД – база данных</w:t>
      </w:r>
    </w:p>
    <w:p w14:paraId="7F46309D" w14:textId="3676781D" w:rsidR="00731E14" w:rsidRPr="00731E14" w:rsidRDefault="00731E14" w:rsidP="00731E14">
      <w:pPr>
        <w:pStyle w:val="a3"/>
        <w:rPr>
          <w:lang w:val="en-US" w:eastAsia="ru-RU"/>
        </w:rPr>
      </w:pPr>
      <w:r w:rsidRPr="00731E14">
        <w:rPr>
          <w:lang w:eastAsia="ru-RU"/>
        </w:rPr>
        <w:t>ОС – операционная система</w:t>
      </w:r>
    </w:p>
    <w:p w14:paraId="42C3FA3C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ПК – персональный компьютер</w:t>
      </w:r>
    </w:p>
    <w:p w14:paraId="7363ABBB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ПО – программное обеспечение</w:t>
      </w:r>
    </w:p>
    <w:p w14:paraId="51C02044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СУБД – система управления базами данных</w:t>
      </w:r>
    </w:p>
    <w:p w14:paraId="52A2A9F1" w14:textId="77777777" w:rsidR="00731E14" w:rsidRPr="00731E14" w:rsidRDefault="00731E14" w:rsidP="00731E14">
      <w:pPr>
        <w:pStyle w:val="a3"/>
        <w:rPr>
          <w:lang w:eastAsia="ru-RU"/>
        </w:rPr>
      </w:pPr>
    </w:p>
    <w:p w14:paraId="455E6934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API</w:t>
      </w:r>
      <w:r w:rsidRPr="00731E14">
        <w:rPr>
          <w:lang w:eastAsia="ru-RU"/>
        </w:rPr>
        <w:t xml:space="preserve"> – интерфейс прикладного программирования</w:t>
      </w:r>
    </w:p>
    <w:p w14:paraId="51F6C3E2" w14:textId="77777777" w:rsidR="00731E14" w:rsidRPr="00731E14" w:rsidRDefault="00731E14" w:rsidP="00731E14">
      <w:pPr>
        <w:pStyle w:val="a3"/>
        <w:rPr>
          <w:lang w:val="en-US" w:eastAsia="ru-RU"/>
        </w:rPr>
      </w:pPr>
      <w:r w:rsidRPr="00731E14">
        <w:rPr>
          <w:lang w:val="en-US" w:eastAsia="ru-RU"/>
        </w:rPr>
        <w:t xml:space="preserve">ASP.NET – Active Server Pages </w:t>
      </w:r>
      <w:r w:rsidRPr="00731E14">
        <w:rPr>
          <w:lang w:eastAsia="ru-RU"/>
        </w:rPr>
        <w:t>для</w:t>
      </w:r>
      <w:r w:rsidRPr="00731E14">
        <w:rPr>
          <w:lang w:val="en-US" w:eastAsia="ru-RU"/>
        </w:rPr>
        <w:t xml:space="preserve"> .NET</w:t>
      </w:r>
    </w:p>
    <w:p w14:paraId="02C5A6B2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ERD – диаграмма «сущность-связь»</w:t>
      </w:r>
    </w:p>
    <w:p w14:paraId="7398BC39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IDE</w:t>
      </w:r>
      <w:r w:rsidRPr="00731E14">
        <w:rPr>
          <w:lang w:eastAsia="ru-RU"/>
        </w:rPr>
        <w:t xml:space="preserve"> – интегрированная среда разработки</w:t>
      </w:r>
    </w:p>
    <w:p w14:paraId="4579D470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ORM</w:t>
      </w:r>
      <w:r w:rsidRPr="00731E14">
        <w:rPr>
          <w:lang w:eastAsia="ru-RU"/>
        </w:rPr>
        <w:t xml:space="preserve"> – объектно-реляционное отображение</w:t>
      </w:r>
    </w:p>
    <w:p w14:paraId="6DD7B5A9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REST – передача репрезентативного состояния</w:t>
      </w:r>
    </w:p>
    <w:p w14:paraId="07610098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SDK</w:t>
      </w:r>
      <w:r w:rsidRPr="00731E14">
        <w:rPr>
          <w:lang w:eastAsia="ru-RU"/>
        </w:rPr>
        <w:t xml:space="preserve"> – </w:t>
      </w:r>
      <w:r w:rsidRPr="00731E14">
        <w:rPr>
          <w:lang w:val="en-US" w:eastAsia="ru-RU"/>
        </w:rPr>
        <w:t>Software</w:t>
      </w:r>
      <w:r w:rsidRPr="00731E14">
        <w:rPr>
          <w:lang w:eastAsia="ru-RU"/>
        </w:rPr>
        <w:t xml:space="preserve"> </w:t>
      </w:r>
      <w:r w:rsidRPr="00731E14">
        <w:rPr>
          <w:lang w:val="en-US" w:eastAsia="ru-RU"/>
        </w:rPr>
        <w:t>Development</w:t>
      </w:r>
      <w:r w:rsidRPr="00731E14">
        <w:rPr>
          <w:lang w:eastAsia="ru-RU"/>
        </w:rPr>
        <w:t xml:space="preserve"> </w:t>
      </w:r>
      <w:r w:rsidRPr="00731E14">
        <w:rPr>
          <w:lang w:val="en-US" w:eastAsia="ru-RU"/>
        </w:rPr>
        <w:t>Kit</w:t>
      </w:r>
    </w:p>
    <w:p w14:paraId="2F6085C9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UML</w:t>
      </w:r>
      <w:r w:rsidRPr="00731E14">
        <w:rPr>
          <w:lang w:eastAsia="ru-RU"/>
        </w:rPr>
        <w:t xml:space="preserve"> – унифицированный язык моделирования</w:t>
      </w:r>
    </w:p>
    <w:p w14:paraId="24F93D33" w14:textId="77777777" w:rsidR="00731E14" w:rsidRPr="00731E14" w:rsidRDefault="00731E14" w:rsidP="00731E14">
      <w:pPr>
        <w:pStyle w:val="a3"/>
        <w:rPr>
          <w:lang w:val="en-US" w:eastAsia="ru-RU"/>
        </w:rPr>
      </w:pPr>
      <w:r w:rsidRPr="00731E14">
        <w:rPr>
          <w:lang w:val="en-US" w:eastAsia="ru-RU"/>
        </w:rPr>
        <w:t>WPF – Windows Presentation Foundation</w:t>
      </w:r>
    </w:p>
    <w:p w14:paraId="5F7AF8FA" w14:textId="77777777" w:rsidR="00B7322A" w:rsidRPr="00B7322A" w:rsidRDefault="00B7322A" w:rsidP="00731E14">
      <w:pPr>
        <w:pStyle w:val="a3"/>
        <w:rPr>
          <w:lang w:eastAsia="ru-RU"/>
        </w:rPr>
      </w:pPr>
    </w:p>
    <w:p w14:paraId="4707496E" w14:textId="77777777" w:rsidR="00B7322A" w:rsidRPr="00B7322A" w:rsidRDefault="00B7322A" w:rsidP="00B7322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D8DFA8" w14:textId="7D98ED01" w:rsidR="00B7322A" w:rsidRDefault="00B7322A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</w:p>
    <w:p w14:paraId="08D8319D" w14:textId="51801CAC" w:rsidR="004B78B3" w:rsidRDefault="004B78B3" w:rsidP="004B78B3">
      <w:pPr>
        <w:pStyle w:val="1"/>
      </w:pPr>
      <w:r>
        <w:lastRenderedPageBreak/>
        <w:t>Сбор и анализ требований</w:t>
      </w:r>
    </w:p>
    <w:p w14:paraId="7341873B" w14:textId="38849CD0" w:rsidR="004B78B3" w:rsidRDefault="004B78B3" w:rsidP="004B78B3">
      <w:pPr>
        <w:pStyle w:val="2"/>
      </w:pPr>
      <w:r w:rsidRPr="00821C6C">
        <w:t>Назначение и область применения</w:t>
      </w:r>
    </w:p>
    <w:p w14:paraId="4400484C" w14:textId="7EE07B64" w:rsidR="004B78B3" w:rsidRDefault="0070177C" w:rsidP="00821C6C">
      <w:pPr>
        <w:pStyle w:val="a3"/>
      </w:pPr>
      <w:r>
        <w:t>П</w:t>
      </w:r>
      <w:r w:rsidR="004B78B3">
        <w:t>рограммно</w:t>
      </w:r>
      <w:r>
        <w:t>е</w:t>
      </w:r>
      <w:r w:rsidR="004B78B3">
        <w:t xml:space="preserve"> обеспечени</w:t>
      </w:r>
      <w:r>
        <w:t>е</w:t>
      </w:r>
      <w:r w:rsidR="004B78B3">
        <w:t xml:space="preserve"> для управления графиками смен сборщиков заказов и расчёта их </w:t>
      </w:r>
      <w:r w:rsidR="0010234D">
        <w:t>недельной заработной платы</w:t>
      </w:r>
      <w:r w:rsidR="004B78B3">
        <w:t xml:space="preserve"> </w:t>
      </w:r>
      <w:r w:rsidR="00BB59FA">
        <w:t>позвол</w:t>
      </w:r>
      <w:r>
        <w:t>и</w:t>
      </w:r>
      <w:r w:rsidR="00BB59FA">
        <w:t>т</w:t>
      </w:r>
      <w:r w:rsidR="004B78B3">
        <w:t xml:space="preserve"> снизить временные затраты на составлени</w:t>
      </w:r>
      <w:r>
        <w:t>е расписаний и упростит процесс</w:t>
      </w:r>
      <w:r w:rsidR="004B78B3">
        <w:t xml:space="preserve"> расчёта заработной платы в гипермаркетах, например, в гипермаркете «Лента»</w:t>
      </w:r>
      <w:r>
        <w:t>.</w:t>
      </w:r>
      <w:r w:rsidR="004B78B3">
        <w:t xml:space="preserve"> </w:t>
      </w:r>
      <w:r>
        <w:t>Подсистема</w:t>
      </w:r>
      <w:r w:rsidR="004B78B3">
        <w:t xml:space="preserve"> </w:t>
      </w:r>
      <w:r>
        <w:t>предназначена</w:t>
      </w:r>
      <w:r w:rsidR="004B78B3">
        <w:t xml:space="preserve"> для различных категорий пользователей, включая неавторизованных </w:t>
      </w:r>
      <w:r>
        <w:t>пользователей</w:t>
      </w:r>
      <w:r w:rsidR="004B78B3">
        <w:t>, сборщи</w:t>
      </w:r>
      <w:r>
        <w:t>ков заказов</w:t>
      </w:r>
      <w:r w:rsidR="004B78B3">
        <w:t xml:space="preserve"> и администраторов.</w:t>
      </w:r>
    </w:p>
    <w:p w14:paraId="5A66C076" w14:textId="59F2C001" w:rsidR="004B78B3" w:rsidRDefault="004B78B3" w:rsidP="004B78B3">
      <w:pPr>
        <w:pStyle w:val="2"/>
      </w:pPr>
      <w:r w:rsidRPr="00821C6C">
        <w:t>Постановка задачи</w:t>
      </w:r>
    </w:p>
    <w:p w14:paraId="153DA986" w14:textId="75DC05B0" w:rsidR="004B78B3" w:rsidRDefault="004B78B3" w:rsidP="00821C6C">
      <w:pPr>
        <w:pStyle w:val="a3"/>
      </w:pPr>
      <w:r>
        <w:t xml:space="preserve">Необходимо разработать </w:t>
      </w:r>
      <w:r w:rsidR="00C57703">
        <w:t>оконное приложение</w:t>
      </w:r>
      <w:r>
        <w:t xml:space="preserve"> для упра</w:t>
      </w:r>
      <w:r w:rsidR="0010234D">
        <w:t xml:space="preserve">вления графиками смен и расчёта недельной заработной платы </w:t>
      </w:r>
      <w:r>
        <w:t>сборщиков</w:t>
      </w:r>
      <w:r w:rsidR="0070177C">
        <w:t xml:space="preserve"> заказа</w:t>
      </w:r>
      <w:r>
        <w:t xml:space="preserve">, которая </w:t>
      </w:r>
      <w:r w:rsidR="0070177C">
        <w:t>предоставит</w:t>
      </w:r>
      <w:r>
        <w:t xml:space="preserve"> интуитивно</w:t>
      </w:r>
      <w:r w:rsidR="0070177C">
        <w:t xml:space="preserve"> </w:t>
      </w:r>
      <w:r>
        <w:t>понятный интерфейс для пользователей. Подсистема предоставит доступ к следующей функциональности:</w:t>
      </w:r>
    </w:p>
    <w:p w14:paraId="799D2489" w14:textId="31C6FF3F" w:rsidR="00D17C6D" w:rsidRDefault="004B78B3" w:rsidP="004B78B3">
      <w:pPr>
        <w:pStyle w:val="a1"/>
      </w:pPr>
      <w:r w:rsidRPr="004B78B3">
        <w:t>п</w:t>
      </w:r>
      <w:r w:rsidR="00C2745F" w:rsidRPr="004B78B3">
        <w:t xml:space="preserve">росмотр информации о </w:t>
      </w:r>
      <w:r w:rsidR="0070177C">
        <w:t xml:space="preserve">почасовой </w:t>
      </w:r>
      <w:r w:rsidR="0010234D">
        <w:t xml:space="preserve">заработанной оплате </w:t>
      </w:r>
      <w:r w:rsidR="00C2745F" w:rsidRPr="004B78B3">
        <w:t>сборщика</w:t>
      </w:r>
      <w:r w:rsidRPr="004B78B3">
        <w:t>;</w:t>
      </w:r>
    </w:p>
    <w:p w14:paraId="1C8F9814" w14:textId="77777777" w:rsidR="0010234D" w:rsidRPr="004B78B3" w:rsidRDefault="0010234D" w:rsidP="0010234D">
      <w:pPr>
        <w:pStyle w:val="a1"/>
      </w:pPr>
      <w:r w:rsidRPr="004B78B3">
        <w:t>просмо</w:t>
      </w:r>
      <w:r>
        <w:t>тр информации о количестве отсканированных позиций в заказах сборщика</w:t>
      </w:r>
      <w:r w:rsidRPr="004B78B3">
        <w:t>;</w:t>
      </w:r>
    </w:p>
    <w:p w14:paraId="4BC9F7EE" w14:textId="77777777" w:rsidR="00D17C6D" w:rsidRPr="004B78B3" w:rsidRDefault="004B78B3" w:rsidP="004B78B3">
      <w:pPr>
        <w:pStyle w:val="a1"/>
      </w:pPr>
      <w:r w:rsidRPr="004B78B3">
        <w:t>редактирование смен сборщика;</w:t>
      </w:r>
    </w:p>
    <w:p w14:paraId="1E3935F0" w14:textId="0EC559D3" w:rsidR="0010234D" w:rsidRPr="004B78B3" w:rsidRDefault="004B78B3" w:rsidP="0010234D">
      <w:pPr>
        <w:pStyle w:val="a1"/>
      </w:pPr>
      <w:r w:rsidRPr="004B78B3">
        <w:t>р</w:t>
      </w:r>
      <w:r w:rsidR="00C2745F" w:rsidRPr="004B78B3">
        <w:t>едактирование</w:t>
      </w:r>
      <w:r w:rsidR="0010234D">
        <w:t xml:space="preserve"> </w:t>
      </w:r>
      <w:r w:rsidR="0070177C" w:rsidRPr="004B78B3">
        <w:t xml:space="preserve">почасовой </w:t>
      </w:r>
      <w:r w:rsidR="0010234D">
        <w:t>ставки</w:t>
      </w:r>
      <w:r w:rsidR="00C2745F" w:rsidRPr="004B78B3">
        <w:t xml:space="preserve"> оплаты сборщика</w:t>
      </w:r>
      <w:r w:rsidRPr="004B78B3">
        <w:t>;</w:t>
      </w:r>
    </w:p>
    <w:p w14:paraId="13D6EED0" w14:textId="796545EC" w:rsidR="00D17C6D" w:rsidRPr="004B78B3" w:rsidRDefault="004B78B3" w:rsidP="004B78B3">
      <w:pPr>
        <w:pStyle w:val="a1"/>
      </w:pPr>
      <w:r w:rsidRPr="004B78B3">
        <w:t>ф</w:t>
      </w:r>
      <w:r w:rsidR="00C2745F" w:rsidRPr="004B78B3">
        <w:t xml:space="preserve">ильтрация и поиск </w:t>
      </w:r>
      <w:r w:rsidR="0070177C">
        <w:t xml:space="preserve">информации о </w:t>
      </w:r>
      <w:r w:rsidR="00C2745F" w:rsidRPr="004B78B3">
        <w:t>сборщик</w:t>
      </w:r>
      <w:r w:rsidR="0070177C">
        <w:t>е</w:t>
      </w:r>
      <w:r w:rsidRPr="004B78B3">
        <w:t>;</w:t>
      </w:r>
    </w:p>
    <w:p w14:paraId="37946500" w14:textId="77777777" w:rsidR="00D17C6D" w:rsidRPr="004B78B3" w:rsidRDefault="004B78B3" w:rsidP="004B78B3">
      <w:pPr>
        <w:pStyle w:val="a1"/>
      </w:pPr>
      <w:r w:rsidRPr="004B78B3">
        <w:t>р</w:t>
      </w:r>
      <w:r w:rsidR="00C2745F" w:rsidRPr="004B78B3">
        <w:t>асчёт еженедельной заработной платы сборщиков</w:t>
      </w:r>
      <w:r w:rsidRPr="004B78B3">
        <w:t>;</w:t>
      </w:r>
    </w:p>
    <w:p w14:paraId="491A7960" w14:textId="16063EC4" w:rsidR="008F0793" w:rsidRPr="004B78B3" w:rsidRDefault="004B78B3" w:rsidP="00CB63E2">
      <w:pPr>
        <w:pStyle w:val="a1"/>
      </w:pPr>
      <w:r w:rsidRPr="004B78B3">
        <w:t>ф</w:t>
      </w:r>
      <w:r w:rsidR="00C2745F" w:rsidRPr="004B78B3">
        <w:t>ормирование отчётов о заработной плате сборщика в формате *.xlsx.</w:t>
      </w:r>
    </w:p>
    <w:p w14:paraId="611FCE6F" w14:textId="65796227" w:rsidR="00BB59FA" w:rsidRPr="00BB59FA" w:rsidRDefault="00BB59FA" w:rsidP="00BB59FA">
      <w:pPr>
        <w:pStyle w:val="a3"/>
      </w:pPr>
      <w:r w:rsidRPr="00BB59FA">
        <w:t xml:space="preserve">На входе </w:t>
      </w:r>
      <w:r>
        <w:t>под</w:t>
      </w:r>
      <w:r w:rsidRPr="00BB59FA">
        <w:t>система будет получать информацию о сменах сборщиков, почасовой оплате, а также данные о количестве отработанных часов</w:t>
      </w:r>
      <w:r>
        <w:t xml:space="preserve"> и о количестве отсканированных позиций в заказах</w:t>
      </w:r>
      <w:r w:rsidRPr="00BB59FA">
        <w:t xml:space="preserve">. Эта информация будет поступать от </w:t>
      </w:r>
      <w:r w:rsidR="001F2018">
        <w:t>администратор</w:t>
      </w:r>
      <w:r w:rsidR="0070177C">
        <w:t>ов</w:t>
      </w:r>
      <w:r w:rsidRPr="00BB59FA">
        <w:t>, которые будут взаимодействовать с подсистемой через интуитивно понятный интерфейс. На выходе</w:t>
      </w:r>
      <w:r w:rsidR="001F2018">
        <w:t xml:space="preserve"> авторизованные</w:t>
      </w:r>
      <w:r w:rsidRPr="00BB59FA">
        <w:t xml:space="preserve"> пользователи </w:t>
      </w:r>
      <w:r w:rsidRPr="00BB59FA">
        <w:lastRenderedPageBreak/>
        <w:t>смогут получать отчёты о заработной плате в формате .xlsx, просматривать расписания и редактировать данные.</w:t>
      </w:r>
    </w:p>
    <w:p w14:paraId="1C3F6FFD" w14:textId="4A02709A" w:rsidR="004B78B3" w:rsidRDefault="00C57703" w:rsidP="004B78B3">
      <w:pPr>
        <w:pStyle w:val="a3"/>
      </w:pPr>
      <w:r>
        <w:t xml:space="preserve">В подсистеме есть обязательная аутентификация пользователей. </w:t>
      </w:r>
      <w:r w:rsidR="004B78B3">
        <w:t>Неавтор</w:t>
      </w:r>
      <w:r w:rsidR="00F03819">
        <w:t xml:space="preserve">изованный пользователь может </w:t>
      </w:r>
      <w:r w:rsidR="0070177C">
        <w:t>просмотреть календарь и</w:t>
      </w:r>
      <w:r w:rsidR="00F03819">
        <w:t xml:space="preserve"> </w:t>
      </w:r>
      <w:r w:rsidR="004B78B3">
        <w:t xml:space="preserve">авторизоваться в </w:t>
      </w:r>
      <w:r w:rsidR="0070177C">
        <w:t>под</w:t>
      </w:r>
      <w:r w:rsidR="004B78B3">
        <w:t xml:space="preserve">системе. Сборщик заказов может просматривать смены, количество отработанных часов в день и формировать отчёты о заработной плате. Администратор может создавать и удалять учетную запись пользователя, </w:t>
      </w:r>
      <w:r w:rsidR="001F2018">
        <w:t>регулировать ставку и график смен сборщика, просматривать список сборщиков, работающих в гипермаркете, формировать отчёты о заработной плате сборщика.</w:t>
      </w:r>
    </w:p>
    <w:p w14:paraId="4496F286" w14:textId="3BA24E6C" w:rsidR="002A2400" w:rsidRDefault="00821C6C" w:rsidP="002A2400">
      <w:pPr>
        <w:pStyle w:val="a3"/>
      </w:pPr>
      <w:r w:rsidRPr="00821C6C">
        <w:t>На рисунке 1 представлена диаграмма вариантов использования приложения</w:t>
      </w:r>
      <w:r w:rsidR="00CB63E2" w:rsidRPr="00CB63E2">
        <w:t>.</w:t>
      </w:r>
    </w:p>
    <w:p w14:paraId="43A29C08" w14:textId="49CFD122" w:rsidR="00F03819" w:rsidRDefault="002A2400" w:rsidP="00821C6C">
      <w:pPr>
        <w:pStyle w:val="afd"/>
      </w:pPr>
      <w:r w:rsidRPr="002A2400">
        <w:rPr>
          <w:lang w:eastAsia="ru-RU"/>
        </w:rPr>
        <w:drawing>
          <wp:inline distT="0" distB="0" distL="0" distR="0" wp14:anchorId="5B7D0DA7" wp14:editId="2BC3C5C2">
            <wp:extent cx="5524500" cy="34675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01" t="1242" b="1408"/>
                    <a:stretch/>
                  </pic:blipFill>
                  <pic:spPr bwMode="auto">
                    <a:xfrm>
                      <a:off x="0" y="0"/>
                      <a:ext cx="5524500" cy="346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AB034" w14:textId="30686357" w:rsidR="00821C6C" w:rsidRDefault="00821C6C" w:rsidP="00821C6C">
      <w:pPr>
        <w:pStyle w:val="afd"/>
      </w:pPr>
      <w:r>
        <w:t xml:space="preserve">Рисунок 1 – </w:t>
      </w:r>
      <w:r w:rsidRPr="00821C6C">
        <w:t>Диаграмма вариантов использования</w:t>
      </w:r>
    </w:p>
    <w:p w14:paraId="7AE11495" w14:textId="77777777" w:rsidR="00A867FF" w:rsidRDefault="00A867FF" w:rsidP="00A867FF">
      <w:pPr>
        <w:pStyle w:val="a3"/>
      </w:pPr>
      <w:r>
        <w:t>Алгоритм работы с подсистемой следующий:</w:t>
      </w:r>
    </w:p>
    <w:p w14:paraId="27DFA512" w14:textId="77777777" w:rsidR="00A867FF" w:rsidRDefault="00A867FF" w:rsidP="00A867FF">
      <w:pPr>
        <w:pStyle w:val="a1"/>
      </w:pPr>
      <w:r>
        <w:t>администратор входит в систему</w:t>
      </w:r>
      <w:r w:rsidRPr="001F2018">
        <w:t>;</w:t>
      </w:r>
    </w:p>
    <w:p w14:paraId="49CC70A4" w14:textId="77777777" w:rsidR="00A867FF" w:rsidRDefault="00A867FF" w:rsidP="00A867FF">
      <w:pPr>
        <w:pStyle w:val="a1"/>
      </w:pPr>
      <w:r>
        <w:t>администратор осуществляет поиск сборщика заказов</w:t>
      </w:r>
      <w:r w:rsidRPr="00A867FF">
        <w:t>;</w:t>
      </w:r>
    </w:p>
    <w:p w14:paraId="430A19E5" w14:textId="77777777" w:rsidR="00A867FF" w:rsidRDefault="00A867FF" w:rsidP="00A867FF">
      <w:pPr>
        <w:pStyle w:val="a1"/>
      </w:pPr>
      <w:r>
        <w:lastRenderedPageBreak/>
        <w:t>администратор вводит данные об</w:t>
      </w:r>
      <w:r w:rsidRPr="001F2018">
        <w:t xml:space="preserve"> </w:t>
      </w:r>
      <w:r w:rsidRPr="00BB59FA">
        <w:t>отработанных час</w:t>
      </w:r>
      <w:r>
        <w:t>ах и о количестве отсканированных позиций в заказах сборщика за день</w:t>
      </w:r>
      <w:r w:rsidRPr="001F2018">
        <w:t>;</w:t>
      </w:r>
    </w:p>
    <w:p w14:paraId="7590499E" w14:textId="77777777" w:rsidR="00A867FF" w:rsidRDefault="00A867FF" w:rsidP="00A867FF">
      <w:pPr>
        <w:pStyle w:val="a1"/>
      </w:pPr>
      <w:r w:rsidRPr="00A538A9">
        <w:t>после ввода данных рассчитывается заработная плата сборщика;</w:t>
      </w:r>
    </w:p>
    <w:p w14:paraId="3B653406" w14:textId="77777777" w:rsidR="00A867FF" w:rsidRDefault="00A867FF" w:rsidP="00A867FF">
      <w:pPr>
        <w:pStyle w:val="a1"/>
      </w:pPr>
      <w:r>
        <w:t>сборщик входит в систему</w:t>
      </w:r>
      <w:r w:rsidRPr="001F2018">
        <w:t>;</w:t>
      </w:r>
    </w:p>
    <w:p w14:paraId="3489AD50" w14:textId="77777777" w:rsidR="00A867FF" w:rsidRDefault="00A867FF" w:rsidP="00A867FF">
      <w:pPr>
        <w:pStyle w:val="a1"/>
      </w:pPr>
      <w:r>
        <w:t>сборщик может просмотреть</w:t>
      </w:r>
      <w:r w:rsidRPr="007B0A53">
        <w:t xml:space="preserve"> </w:t>
      </w:r>
      <w:r>
        <w:t>количество отработанных часов</w:t>
      </w:r>
      <w:r w:rsidRPr="007B0A53">
        <w:t>, количество отсканированных позиций и расчё</w:t>
      </w:r>
      <w:r>
        <w:t>т</w:t>
      </w:r>
      <w:r w:rsidRPr="007B0A53">
        <w:t>н</w:t>
      </w:r>
      <w:r>
        <w:t>ую сумму</w:t>
      </w:r>
      <w:r w:rsidRPr="007B0A53">
        <w:t xml:space="preserve"> заработка</w:t>
      </w:r>
      <w:r w:rsidRPr="006B57FD">
        <w:t xml:space="preserve"> </w:t>
      </w:r>
      <w:r>
        <w:t>за день</w:t>
      </w:r>
      <w:r w:rsidRPr="007B0A53">
        <w:t>.</w:t>
      </w:r>
    </w:p>
    <w:p w14:paraId="5EAA9794" w14:textId="77777777" w:rsidR="00A867FF" w:rsidRPr="00A867FF" w:rsidRDefault="00A867FF" w:rsidP="00A867FF"/>
    <w:p w14:paraId="54AEDE2B" w14:textId="32DD02A3" w:rsidR="00821C6C" w:rsidRDefault="00821C6C" w:rsidP="00821C6C">
      <w:pPr>
        <w:pStyle w:val="2"/>
      </w:pPr>
      <w:r w:rsidRPr="00821C6C">
        <w:t>Выбор состава программных и технических средств</w:t>
      </w:r>
    </w:p>
    <w:p w14:paraId="1D177DAD" w14:textId="27160F6F" w:rsidR="00A14F3C" w:rsidRPr="00A14F3C" w:rsidRDefault="00A14F3C" w:rsidP="00A14F3C">
      <w:pPr>
        <w:pStyle w:val="a3"/>
        <w:rPr>
          <w:lang w:eastAsia="ru-RU"/>
        </w:rPr>
      </w:pPr>
      <w:r w:rsidRPr="00A14F3C">
        <w:rPr>
          <w:lang w:eastAsia="ru-RU"/>
        </w:rPr>
        <w:t xml:space="preserve">В соответствии с целью проекта необходимо создать оконное приложение, доступное на персональных компьютерах и ноутбуках с операционной системой Windows. В качестве системы управления базами данных выбрана </w:t>
      </w:r>
      <w:r w:rsidRPr="00A14F3C">
        <w:rPr>
          <w:bCs/>
          <w:bdr w:val="none" w:sz="0" w:space="0" w:color="auto" w:frame="1"/>
          <w:lang w:eastAsia="ru-RU"/>
        </w:rPr>
        <w:t>M</w:t>
      </w:r>
      <w:r w:rsidRPr="00A14F3C">
        <w:rPr>
          <w:bCs/>
          <w:bdr w:val="none" w:sz="0" w:space="0" w:color="auto" w:frame="1"/>
          <w:lang w:val="en-US" w:eastAsia="ru-RU"/>
        </w:rPr>
        <w:t>y</w:t>
      </w:r>
      <w:r w:rsidRPr="00A14F3C">
        <w:rPr>
          <w:bCs/>
          <w:bdr w:val="none" w:sz="0" w:space="0" w:color="auto" w:frame="1"/>
          <w:lang w:eastAsia="ru-RU"/>
        </w:rPr>
        <w:t>SQL</w:t>
      </w:r>
      <w:r w:rsidRPr="00A14F3C">
        <w:rPr>
          <w:lang w:eastAsia="ru-RU"/>
        </w:rPr>
        <w:t>, так как она предоставляет ряд существенных преимуществ для разработки и работы с данными, включая высокую производительность, которая способствует быстрой обработке запросов. Также стоит отметить её масштабируемость, позволяющую эффективно обрабатывать большие объемы информации.</w:t>
      </w:r>
    </w:p>
    <w:p w14:paraId="293D1577" w14:textId="0F51946A" w:rsidR="00A14F3C" w:rsidRPr="00A14F3C" w:rsidRDefault="00A14F3C" w:rsidP="00A14F3C">
      <w:pPr>
        <w:pStyle w:val="a3"/>
        <w:rPr>
          <w:lang w:eastAsia="ru-RU"/>
        </w:rPr>
      </w:pPr>
      <w:r w:rsidRPr="00A867FF">
        <w:rPr>
          <w:highlight w:val="yellow"/>
          <w:lang w:eastAsia="ru-RU"/>
        </w:rPr>
        <w:t xml:space="preserve">Для клиентской части будет </w:t>
      </w:r>
      <w:r w:rsidR="00A538A9">
        <w:rPr>
          <w:highlight w:val="yellow"/>
          <w:lang w:eastAsia="ru-RU"/>
        </w:rPr>
        <w:t>создано</w:t>
      </w:r>
      <w:r w:rsidRPr="00A867FF">
        <w:rPr>
          <w:highlight w:val="yellow"/>
          <w:lang w:eastAsia="ru-RU"/>
        </w:rPr>
        <w:t xml:space="preserve"> </w:t>
      </w:r>
      <w:r w:rsidRPr="00A867FF">
        <w:rPr>
          <w:bCs/>
          <w:highlight w:val="yellow"/>
          <w:bdr w:val="none" w:sz="0" w:space="0" w:color="auto" w:frame="1"/>
          <w:lang w:eastAsia="ru-RU"/>
        </w:rPr>
        <w:t>WPF-приложение на языке C#</w:t>
      </w:r>
      <w:r w:rsidRPr="00A867FF">
        <w:rPr>
          <w:highlight w:val="yellow"/>
          <w:lang w:eastAsia="ru-RU"/>
        </w:rPr>
        <w:t>,</w:t>
      </w:r>
      <w:r w:rsidRPr="00A14F3C">
        <w:rPr>
          <w:lang w:eastAsia="ru-RU"/>
        </w:rPr>
        <w:t xml:space="preserve"> позволяющее создавать современные и удобные пользовательские интерфейсы с разнообразным функционалом. </w:t>
      </w:r>
      <w:r w:rsidRPr="00A14F3C">
        <w:rPr>
          <w:bCs/>
          <w:bdr w:val="none" w:sz="0" w:space="0" w:color="auto" w:frame="1"/>
          <w:lang w:eastAsia="ru-RU"/>
        </w:rPr>
        <w:t>WPF</w:t>
      </w:r>
      <w:r w:rsidRPr="00A14F3C">
        <w:rPr>
          <w:lang w:eastAsia="ru-RU"/>
        </w:rPr>
        <w:t xml:space="preserve"> поддерживает различные стили и шаблоны, что делает возможным лёгкую настройку внешнего вида приложения.</w:t>
      </w:r>
    </w:p>
    <w:p w14:paraId="276D31E0" w14:textId="292B7E26" w:rsidR="00A14F3C" w:rsidRPr="00A14F3C" w:rsidRDefault="00A14F3C" w:rsidP="00A14F3C">
      <w:pPr>
        <w:pStyle w:val="a3"/>
        <w:rPr>
          <w:lang w:eastAsia="ru-RU"/>
        </w:rPr>
      </w:pPr>
      <w:r w:rsidRPr="00A14F3C">
        <w:rPr>
          <w:lang w:eastAsia="ru-RU"/>
        </w:rPr>
        <w:t xml:space="preserve">На серверной стороне будет применён </w:t>
      </w:r>
      <w:r w:rsidRPr="00A14F3C">
        <w:rPr>
          <w:bCs/>
          <w:bdr w:val="none" w:sz="0" w:space="0" w:color="auto" w:frame="1"/>
          <w:lang w:eastAsia="ru-RU"/>
        </w:rPr>
        <w:t>ASP.NET</w:t>
      </w:r>
      <w:r w:rsidRPr="00A14F3C">
        <w:rPr>
          <w:lang w:eastAsia="ru-RU"/>
        </w:rPr>
        <w:t xml:space="preserve">, который является мощным и гибким </w:t>
      </w:r>
      <w:r>
        <w:rPr>
          <w:lang w:eastAsia="ru-RU"/>
        </w:rPr>
        <w:t>ф</w:t>
      </w:r>
      <w:r w:rsidRPr="00A14F3C">
        <w:rPr>
          <w:lang w:eastAsia="ru-RU"/>
        </w:rPr>
        <w:t xml:space="preserve">реймворком для разработки API. </w:t>
      </w:r>
    </w:p>
    <w:p w14:paraId="231F2855" w14:textId="3DA638A0" w:rsidR="00A14F3C" w:rsidRPr="00A14F3C" w:rsidRDefault="00A14F3C" w:rsidP="00A14F3C">
      <w:pPr>
        <w:pStyle w:val="a3"/>
        <w:rPr>
          <w:lang w:eastAsia="ru-RU"/>
        </w:rPr>
      </w:pPr>
      <w:r w:rsidRPr="00A14F3C">
        <w:rPr>
          <w:lang w:eastAsia="ru-RU"/>
        </w:rPr>
        <w:t xml:space="preserve">Для разработки приложения будет использована </w:t>
      </w:r>
      <w:r w:rsidRPr="00A14F3C">
        <w:rPr>
          <w:bCs/>
          <w:bdr w:val="none" w:sz="0" w:space="0" w:color="auto" w:frame="1"/>
          <w:lang w:eastAsia="ru-RU"/>
        </w:rPr>
        <w:t>IDE Visual Studio 2022</w:t>
      </w:r>
      <w:r w:rsidRPr="00A14F3C">
        <w:rPr>
          <w:lang w:eastAsia="ru-RU"/>
        </w:rPr>
        <w:t>, поскольку она располагает обширным каталогом расширений, позволяющих добавлять новые функции, такие как поддержка различных фреймворков, инструментов для тестирования и интеграции с системам</w:t>
      </w:r>
      <w:r>
        <w:rPr>
          <w:lang w:eastAsia="ru-RU"/>
        </w:rPr>
        <w:t>и контроля версий. В</w:t>
      </w:r>
      <w:r w:rsidRPr="00A14F3C">
        <w:rPr>
          <w:lang w:eastAsia="ru-RU"/>
        </w:rPr>
        <w:t xml:space="preserve">строенная поддержка </w:t>
      </w:r>
      <w:proofErr w:type="spellStart"/>
      <w:r w:rsidRPr="00A14F3C">
        <w:rPr>
          <w:bCs/>
          <w:bdr w:val="none" w:sz="0" w:space="0" w:color="auto" w:frame="1"/>
          <w:lang w:eastAsia="ru-RU"/>
        </w:rPr>
        <w:t>Git</w:t>
      </w:r>
      <w:proofErr w:type="spellEnd"/>
      <w:r w:rsidRPr="00A14F3C">
        <w:rPr>
          <w:lang w:eastAsia="ru-RU"/>
        </w:rPr>
        <w:t xml:space="preserve"> упрощает управление версиями кода.</w:t>
      </w:r>
    </w:p>
    <w:p w14:paraId="52A6C826" w14:textId="77777777" w:rsidR="00A14F3C" w:rsidRDefault="00A14F3C" w:rsidP="00A14F3C">
      <w:pPr>
        <w:pStyle w:val="a3"/>
        <w:tabs>
          <w:tab w:val="left" w:pos="6036"/>
        </w:tabs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63592A20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lastRenderedPageBreak/>
        <w:t>ОС Ubuntu Server 22.04 LTS или аналогичная;</w:t>
      </w:r>
    </w:p>
    <w:p w14:paraId="6EB20309" w14:textId="2AE37B0E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 xml:space="preserve">сервер БД: </w:t>
      </w:r>
      <w:r w:rsidRPr="00A867FF">
        <w:rPr>
          <w:highlight w:val="yellow"/>
          <w:lang w:val="en-US"/>
        </w:rPr>
        <w:t>MySQL</w:t>
      </w:r>
      <w:r w:rsidRPr="00A867FF">
        <w:rPr>
          <w:highlight w:val="yellow"/>
        </w:rPr>
        <w:t xml:space="preserve"> версии </w:t>
      </w:r>
      <w:r w:rsidR="00A538A9">
        <w:rPr>
          <w:highlight w:val="yellow"/>
        </w:rPr>
        <w:t>5</w:t>
      </w:r>
      <w:r w:rsidRPr="00A867FF">
        <w:rPr>
          <w:highlight w:val="yellow"/>
        </w:rPr>
        <w:t xml:space="preserve"> и выше;</w:t>
      </w:r>
    </w:p>
    <w:p w14:paraId="3E2B6250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proofErr w:type="spellStart"/>
      <w:r w:rsidRPr="00A867FF">
        <w:rPr>
          <w:highlight w:val="yellow"/>
        </w:rPr>
        <w:t>Docker</w:t>
      </w:r>
      <w:proofErr w:type="spellEnd"/>
      <w:r w:rsidRPr="00A867FF">
        <w:rPr>
          <w:highlight w:val="yellow"/>
        </w:rPr>
        <w:t xml:space="preserve"> версии не ниже 24.</w:t>
      </w:r>
      <w:r w:rsidRPr="00A867FF">
        <w:rPr>
          <w:highlight w:val="yellow"/>
          <w:lang w:val="en-US"/>
        </w:rPr>
        <w:t>0;</w:t>
      </w:r>
    </w:p>
    <w:p w14:paraId="21675C39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процессор с частотой 2 ГГц</w:t>
      </w:r>
      <w:r w:rsidRPr="00A867FF">
        <w:rPr>
          <w:highlight w:val="yellow"/>
          <w:lang w:val="en-US"/>
        </w:rPr>
        <w:t>;</w:t>
      </w:r>
    </w:p>
    <w:p w14:paraId="1549C349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свободная оперативная память объемом 2 ГБ;</w:t>
      </w:r>
    </w:p>
    <w:p w14:paraId="49D5936C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 xml:space="preserve">ПО для конфигурирования, управления и администрирования сервера БД: </w:t>
      </w:r>
      <w:r w:rsidRPr="00A867FF">
        <w:rPr>
          <w:highlight w:val="yellow"/>
          <w:lang w:val="en-US"/>
        </w:rPr>
        <w:t>SSMS</w:t>
      </w:r>
      <w:r w:rsidRPr="00A867FF">
        <w:rPr>
          <w:highlight w:val="yellow"/>
        </w:rPr>
        <w:t xml:space="preserve"> 20;</w:t>
      </w:r>
    </w:p>
    <w:p w14:paraId="21857027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 xml:space="preserve">ПО для работы API: </w:t>
      </w:r>
      <w:r w:rsidRPr="00A867FF">
        <w:rPr>
          <w:highlight w:val="yellow"/>
          <w:lang w:val="en-US"/>
        </w:rPr>
        <w:t>c</w:t>
      </w:r>
      <w:proofErr w:type="spellStart"/>
      <w:r w:rsidRPr="00A867FF">
        <w:rPr>
          <w:highlight w:val="yellow"/>
        </w:rPr>
        <w:t>ерверная</w:t>
      </w:r>
      <w:proofErr w:type="spellEnd"/>
      <w:r w:rsidRPr="00A867FF">
        <w:rPr>
          <w:highlight w:val="yellow"/>
        </w:rPr>
        <w:t xml:space="preserve"> часть на базе </w:t>
      </w:r>
      <w:r w:rsidRPr="00A867FF">
        <w:rPr>
          <w:highlight w:val="yellow"/>
          <w:lang w:val="en-US"/>
        </w:rPr>
        <w:t>ASP</w:t>
      </w:r>
      <w:r w:rsidRPr="00A867FF">
        <w:rPr>
          <w:highlight w:val="yellow"/>
        </w:rPr>
        <w:t>.</w:t>
      </w:r>
      <w:r w:rsidRPr="00A867FF">
        <w:rPr>
          <w:highlight w:val="yellow"/>
          <w:lang w:val="en-US"/>
        </w:rPr>
        <w:t>NET</w:t>
      </w:r>
      <w:r w:rsidRPr="00A867FF">
        <w:rPr>
          <w:highlight w:val="yellow"/>
        </w:rPr>
        <w:t xml:space="preserve"> </w:t>
      </w:r>
      <w:r w:rsidRPr="00A867FF">
        <w:rPr>
          <w:highlight w:val="yellow"/>
          <w:lang w:val="en-US"/>
        </w:rPr>
        <w:t>Core</w:t>
      </w:r>
      <w:r w:rsidRPr="00A867FF">
        <w:rPr>
          <w:highlight w:val="yellow"/>
        </w:rPr>
        <w:t xml:space="preserve"> 6.0 (или выше) с использованием среды выполнения .</w:t>
      </w:r>
      <w:r w:rsidRPr="00A867FF">
        <w:rPr>
          <w:highlight w:val="yellow"/>
          <w:lang w:val="en-US"/>
        </w:rPr>
        <w:t>NET</w:t>
      </w:r>
      <w:r w:rsidRPr="00A867FF">
        <w:rPr>
          <w:highlight w:val="yellow"/>
        </w:rPr>
        <w:t xml:space="preserve"> 6.0 (</w:t>
      </w:r>
      <w:r w:rsidRPr="00A867FF">
        <w:rPr>
          <w:highlight w:val="yellow"/>
          <w:lang w:val="en-US"/>
        </w:rPr>
        <w:t>LTS</w:t>
      </w:r>
      <w:r w:rsidRPr="00A867FF">
        <w:rPr>
          <w:highlight w:val="yellow"/>
        </w:rPr>
        <w:t>);</w:t>
      </w:r>
    </w:p>
    <w:p w14:paraId="172C3A73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не менее 30 ГБ свободного дискового пространства.</w:t>
      </w:r>
    </w:p>
    <w:p w14:paraId="16CAFCAF" w14:textId="77777777" w:rsidR="00A14F3C" w:rsidRPr="00A867FF" w:rsidRDefault="00A14F3C" w:rsidP="00A14F3C">
      <w:pPr>
        <w:pStyle w:val="a3"/>
        <w:tabs>
          <w:tab w:val="left" w:pos="6036"/>
        </w:tabs>
        <w:rPr>
          <w:highlight w:val="yellow"/>
        </w:rPr>
      </w:pPr>
      <w:r w:rsidRPr="00A867FF">
        <w:rPr>
          <w:highlight w:val="yellow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044C942E" w14:textId="26E43EC1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ОC Windows 10 (64-бит)</w:t>
      </w:r>
      <w:r w:rsidR="00A867FF" w:rsidRPr="00A867FF">
        <w:rPr>
          <w:highlight w:val="yellow"/>
        </w:rPr>
        <w:t xml:space="preserve"> и выше</w:t>
      </w:r>
      <w:r w:rsidRPr="00A867FF">
        <w:rPr>
          <w:highlight w:val="yellow"/>
        </w:rPr>
        <w:t>;</w:t>
      </w:r>
    </w:p>
    <w:p w14:paraId="08DD4A95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процессор с частотой 2 ГГц;</w:t>
      </w:r>
    </w:p>
    <w:p w14:paraId="2C82ED81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  <w:lang w:val="en-US"/>
        </w:rPr>
      </w:pPr>
      <w:r w:rsidRPr="00A867FF">
        <w:rPr>
          <w:highlight w:val="yellow"/>
        </w:rPr>
        <w:t>оперативная память: минимум 4 ГБ</w:t>
      </w:r>
      <w:r w:rsidRPr="00A867FF">
        <w:rPr>
          <w:highlight w:val="yellow"/>
          <w:lang w:val="en-US"/>
        </w:rPr>
        <w:t>;</w:t>
      </w:r>
    </w:p>
    <w:p w14:paraId="35DE2A42" w14:textId="528B620D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постоянное интернет-подключение.</w:t>
      </w:r>
    </w:p>
    <w:p w14:paraId="483D6F54" w14:textId="67567A3F" w:rsidR="007E040A" w:rsidRDefault="007E040A">
      <w:pPr>
        <w:spacing w:after="160" w:line="259" w:lineRule="auto"/>
        <w:jc w:val="left"/>
      </w:pPr>
      <w:r>
        <w:br w:type="page"/>
      </w:r>
    </w:p>
    <w:p w14:paraId="7B9CB320" w14:textId="27B4F1C4" w:rsidR="007E040A" w:rsidRDefault="007E040A" w:rsidP="007E040A">
      <w:pPr>
        <w:pStyle w:val="1"/>
      </w:pPr>
      <w:r w:rsidRPr="007E040A">
        <w:lastRenderedPageBreak/>
        <w:t>Проектирование ПО</w:t>
      </w:r>
    </w:p>
    <w:p w14:paraId="63ABB2DC" w14:textId="7ACBD722" w:rsidR="007E040A" w:rsidRDefault="007E040A" w:rsidP="007E040A">
      <w:pPr>
        <w:pStyle w:val="2"/>
      </w:pPr>
      <w:r w:rsidRPr="007E040A">
        <w:t>Проектирование интерфейса пользователя</w:t>
      </w:r>
    </w:p>
    <w:p w14:paraId="79092444" w14:textId="38DA1C36" w:rsidR="00A538A9" w:rsidRDefault="00A538A9" w:rsidP="00A538A9">
      <w:pPr>
        <w:pStyle w:val="2"/>
      </w:pPr>
      <w:r w:rsidRPr="00A538A9">
        <w:t>Разработка архитектуры ПО</w:t>
      </w:r>
    </w:p>
    <w:p w14:paraId="22790315" w14:textId="77777777" w:rsidR="00A538A9" w:rsidRPr="00A538A9" w:rsidRDefault="00A538A9" w:rsidP="00A538A9">
      <w:pPr>
        <w:pStyle w:val="a3"/>
      </w:pPr>
    </w:p>
    <w:p w14:paraId="5E33351E" w14:textId="27101E8E" w:rsidR="00A538A9" w:rsidRDefault="00A538A9" w:rsidP="00A538A9">
      <w:pPr>
        <w:pStyle w:val="2"/>
        <w:rPr>
          <w:lang w:val="en-US"/>
        </w:rPr>
      </w:pPr>
      <w:proofErr w:type="spellStart"/>
      <w:r w:rsidRPr="00A538A9">
        <w:rPr>
          <w:lang w:val="en-US"/>
        </w:rPr>
        <w:t>Проектирование</w:t>
      </w:r>
      <w:proofErr w:type="spellEnd"/>
      <w:r w:rsidRPr="00A538A9">
        <w:rPr>
          <w:lang w:val="en-US"/>
        </w:rPr>
        <w:t xml:space="preserve"> БД</w:t>
      </w:r>
    </w:p>
    <w:p w14:paraId="30710255" w14:textId="10A07FF2" w:rsidR="00674D6D" w:rsidRDefault="00674D6D" w:rsidP="00674D6D">
      <w:pPr>
        <w:pStyle w:val="a3"/>
      </w:pPr>
      <w:r>
        <w:t xml:space="preserve">Требуется разработать БД для авторизации </w:t>
      </w:r>
    </w:p>
    <w:p w14:paraId="3E921B18" w14:textId="0626465B" w:rsidR="005E4366" w:rsidRDefault="005E4366">
      <w:pPr>
        <w:spacing w:after="160" w:line="259" w:lineRule="auto"/>
        <w:jc w:val="left"/>
      </w:pPr>
      <w:r>
        <w:br w:type="page"/>
      </w:r>
    </w:p>
    <w:p w14:paraId="1160DB3C" w14:textId="77777777" w:rsidR="005E4366" w:rsidRPr="005E4366" w:rsidRDefault="005E4366" w:rsidP="005E4366">
      <w:pPr>
        <w:pStyle w:val="af8"/>
      </w:pPr>
      <w:bookmarkStart w:id="1" w:name="_Toc197874445"/>
      <w:r w:rsidRPr="005E4366">
        <w:lastRenderedPageBreak/>
        <w:t>Заключение</w:t>
      </w:r>
      <w:bookmarkEnd w:id="1"/>
    </w:p>
    <w:p w14:paraId="447FC25B" w14:textId="77777777" w:rsidR="005E4366" w:rsidRPr="005E4366" w:rsidRDefault="005E4366" w:rsidP="005E4366">
      <w:pPr>
        <w:pStyle w:val="a3"/>
      </w:pPr>
      <w:r w:rsidRPr="005E4366">
        <w:t>В ходе выполнения курсового проекта поставленная цель достигнута, разработано оконное приложение для управления заявками на подключение к услугам домашнего интернета и телевидения.</w:t>
      </w:r>
    </w:p>
    <w:p w14:paraId="7C6E55B0" w14:textId="77777777" w:rsidR="005E4366" w:rsidRPr="005E4366" w:rsidRDefault="005E4366" w:rsidP="005E4366">
      <w:pPr>
        <w:pStyle w:val="a3"/>
      </w:pPr>
      <w:r w:rsidRPr="005E4366">
        <w:t>В процессе достижения цели решены следующие задачи:</w:t>
      </w:r>
    </w:p>
    <w:p w14:paraId="41D67FD2" w14:textId="77777777" w:rsidR="005E4366" w:rsidRPr="005E4366" w:rsidRDefault="005E4366" w:rsidP="005E4366">
      <w:pPr>
        <w:pStyle w:val="a1"/>
      </w:pPr>
      <w:r w:rsidRPr="005E4366">
        <w:t>провести анализ предметной области;</w:t>
      </w:r>
    </w:p>
    <w:p w14:paraId="5CF2804A" w14:textId="77777777" w:rsidR="005E4366" w:rsidRPr="005E4366" w:rsidRDefault="005E4366" w:rsidP="005E4366">
      <w:pPr>
        <w:pStyle w:val="a1"/>
      </w:pPr>
      <w:r w:rsidRPr="005E4366">
        <w:t>провести сбор требований к функциональности подсистемы;</w:t>
      </w:r>
    </w:p>
    <w:p w14:paraId="5E309164" w14:textId="77777777" w:rsidR="005E4366" w:rsidRPr="005E4366" w:rsidRDefault="005E4366" w:rsidP="005E4366">
      <w:pPr>
        <w:pStyle w:val="a1"/>
      </w:pPr>
      <w:r w:rsidRPr="005E4366">
        <w:t>проанализировать информационные источники по предметной области;</w:t>
      </w:r>
    </w:p>
    <w:p w14:paraId="0846827F" w14:textId="77777777" w:rsidR="005E4366" w:rsidRPr="005E4366" w:rsidRDefault="005E4366" w:rsidP="005E4366">
      <w:pPr>
        <w:pStyle w:val="a1"/>
      </w:pPr>
      <w:r w:rsidRPr="005E4366">
        <w:t>спроектировать диаграмму вариантов использования;</w:t>
      </w:r>
    </w:p>
    <w:p w14:paraId="1408FB76" w14:textId="77777777" w:rsidR="005E4366" w:rsidRPr="005E4366" w:rsidRDefault="005E4366" w:rsidP="005E4366">
      <w:pPr>
        <w:pStyle w:val="a1"/>
      </w:pPr>
      <w:r w:rsidRPr="005E4366">
        <w:t>спроектировать архитектуру подсистемы;</w:t>
      </w:r>
    </w:p>
    <w:p w14:paraId="37A38F9F" w14:textId="77777777" w:rsidR="005E4366" w:rsidRPr="005E4366" w:rsidRDefault="005E4366" w:rsidP="005E4366">
      <w:pPr>
        <w:pStyle w:val="a1"/>
      </w:pPr>
      <w:r w:rsidRPr="005E4366">
        <w:t>выбрать состав программных и технических средств для реализации приложения;</w:t>
      </w:r>
    </w:p>
    <w:p w14:paraId="18C9919E" w14:textId="77777777" w:rsidR="005E4366" w:rsidRPr="005E4366" w:rsidRDefault="005E4366" w:rsidP="005E4366">
      <w:pPr>
        <w:pStyle w:val="a1"/>
      </w:pPr>
      <w:r w:rsidRPr="005E4366">
        <w:t>спроектировать БД;</w:t>
      </w:r>
    </w:p>
    <w:p w14:paraId="07E41F7C" w14:textId="77777777" w:rsidR="005E4366" w:rsidRPr="005E4366" w:rsidRDefault="005E4366" w:rsidP="005E4366">
      <w:pPr>
        <w:pStyle w:val="a1"/>
      </w:pPr>
      <w:r w:rsidRPr="005E4366">
        <w:t>спроектировать интерфейс оконного приложения;</w:t>
      </w:r>
    </w:p>
    <w:p w14:paraId="55989DA7" w14:textId="77777777" w:rsidR="005E4366" w:rsidRPr="005E4366" w:rsidRDefault="005E4366" w:rsidP="005E4366">
      <w:pPr>
        <w:pStyle w:val="a1"/>
      </w:pPr>
      <w:r w:rsidRPr="005E4366">
        <w:t>создать БД в выбранной СУБД;</w:t>
      </w:r>
    </w:p>
    <w:p w14:paraId="5AE5060E" w14:textId="77777777" w:rsidR="005E4366" w:rsidRPr="005E4366" w:rsidRDefault="005E4366" w:rsidP="005E4366">
      <w:pPr>
        <w:pStyle w:val="a1"/>
      </w:pPr>
      <w:r w:rsidRPr="005E4366">
        <w:t>разработать API для взаимодействия оконного приложения с БД;</w:t>
      </w:r>
    </w:p>
    <w:p w14:paraId="1F2620A1" w14:textId="77777777" w:rsidR="005E4366" w:rsidRPr="005E4366" w:rsidRDefault="005E4366" w:rsidP="005E4366">
      <w:pPr>
        <w:pStyle w:val="a1"/>
      </w:pPr>
      <w:r w:rsidRPr="005E4366">
        <w:t>разработать оконное приложение;</w:t>
      </w:r>
    </w:p>
    <w:p w14:paraId="14BE764A" w14:textId="77777777" w:rsidR="005E4366" w:rsidRPr="005E4366" w:rsidRDefault="005E4366" w:rsidP="005E4366">
      <w:pPr>
        <w:pStyle w:val="a1"/>
      </w:pPr>
      <w:r w:rsidRPr="005E4366">
        <w:t>реализовать функциональность оформления заказов;</w:t>
      </w:r>
    </w:p>
    <w:p w14:paraId="69CCB864" w14:textId="77777777" w:rsidR="005E4366" w:rsidRPr="005E4366" w:rsidRDefault="005E4366" w:rsidP="005E4366">
      <w:pPr>
        <w:pStyle w:val="a1"/>
      </w:pPr>
      <w:r w:rsidRPr="005E4366">
        <w:t>реализовать фильтрацию данных о клиентах;</w:t>
      </w:r>
    </w:p>
    <w:p w14:paraId="6DCAC76A" w14:textId="77777777" w:rsidR="005E4366" w:rsidRPr="005E4366" w:rsidRDefault="005E4366" w:rsidP="005E4366">
      <w:pPr>
        <w:pStyle w:val="a1"/>
      </w:pPr>
      <w:r w:rsidRPr="005E4366">
        <w:t>реализовать сортировку данных о клиентах;</w:t>
      </w:r>
    </w:p>
    <w:p w14:paraId="17512DB7" w14:textId="77777777" w:rsidR="005E4366" w:rsidRPr="005E4366" w:rsidRDefault="005E4366" w:rsidP="005E4366">
      <w:pPr>
        <w:pStyle w:val="a1"/>
      </w:pPr>
      <w:r w:rsidRPr="005E4366">
        <w:t>реализовать экспорт данных в формате xlsx;</w:t>
      </w:r>
    </w:p>
    <w:p w14:paraId="205370DE" w14:textId="77777777" w:rsidR="005E4366" w:rsidRPr="005E4366" w:rsidRDefault="005E4366" w:rsidP="005E4366">
      <w:pPr>
        <w:pStyle w:val="a1"/>
      </w:pPr>
      <w:r w:rsidRPr="005E4366">
        <w:t>реализовать разграничение прав доступа пользователей;</w:t>
      </w:r>
    </w:p>
    <w:p w14:paraId="3C1DAEA5" w14:textId="77777777" w:rsidR="005E4366" w:rsidRPr="005E4366" w:rsidRDefault="005E4366" w:rsidP="005E4366">
      <w:pPr>
        <w:pStyle w:val="a1"/>
      </w:pPr>
      <w:r w:rsidRPr="005E4366">
        <w:t>выполнить структурное тестирование ПО;</w:t>
      </w:r>
    </w:p>
    <w:p w14:paraId="59C1BA0B" w14:textId="77777777" w:rsidR="005E4366" w:rsidRPr="005E4366" w:rsidRDefault="005E4366" w:rsidP="005E4366">
      <w:pPr>
        <w:pStyle w:val="a1"/>
      </w:pPr>
      <w:r w:rsidRPr="005E4366">
        <w:t>выполнить функциональное тестирование ПО;</w:t>
      </w:r>
    </w:p>
    <w:p w14:paraId="780B2A7C" w14:textId="77777777" w:rsidR="005E4366" w:rsidRPr="005E4366" w:rsidRDefault="005E4366" w:rsidP="005E4366">
      <w:pPr>
        <w:pStyle w:val="a1"/>
      </w:pPr>
      <w:r w:rsidRPr="005E4366">
        <w:t>разработать программную документацию;</w:t>
      </w:r>
    </w:p>
    <w:p w14:paraId="5F69C5DD" w14:textId="77777777" w:rsidR="005E4366" w:rsidRPr="005E4366" w:rsidRDefault="005E4366" w:rsidP="005E4366">
      <w:pPr>
        <w:pStyle w:val="a1"/>
      </w:pPr>
      <w:r w:rsidRPr="005E4366">
        <w:t>разработать эксплуатационную документацию.</w:t>
      </w:r>
    </w:p>
    <w:p w14:paraId="0565D459" w14:textId="77777777" w:rsidR="005E4366" w:rsidRPr="005E4366" w:rsidRDefault="005E4366" w:rsidP="005E4366">
      <w:pPr>
        <w:pStyle w:val="a3"/>
      </w:pPr>
    </w:p>
    <w:p w14:paraId="25EEC60B" w14:textId="77777777" w:rsidR="00A538A9" w:rsidRPr="00A538A9" w:rsidRDefault="00A538A9" w:rsidP="00A538A9">
      <w:pPr>
        <w:pStyle w:val="a3"/>
      </w:pPr>
    </w:p>
    <w:p w14:paraId="2C56B307" w14:textId="77777777" w:rsidR="007E040A" w:rsidRPr="005E4366" w:rsidRDefault="007E040A" w:rsidP="007E040A">
      <w:pPr>
        <w:pStyle w:val="a3"/>
      </w:pPr>
    </w:p>
    <w:p w14:paraId="3B1A1416" w14:textId="77777777" w:rsidR="005E4366" w:rsidRPr="005E4366" w:rsidRDefault="005E4366" w:rsidP="005E4366">
      <w:pPr>
        <w:pStyle w:val="af8"/>
      </w:pPr>
      <w:bookmarkStart w:id="2" w:name="_Toc197874446"/>
      <w:r w:rsidRPr="005E4366">
        <w:lastRenderedPageBreak/>
        <w:t>Список использованных источников</w:t>
      </w:r>
      <w:bookmarkEnd w:id="2"/>
    </w:p>
    <w:p w14:paraId="72817285" w14:textId="77777777" w:rsidR="005E4366" w:rsidRPr="005E4366" w:rsidRDefault="005E4366" w:rsidP="005E4366">
      <w:pPr>
        <w:pStyle w:val="a3"/>
      </w:pPr>
      <w:r w:rsidRPr="005E4366">
        <w:t xml:space="preserve">1. Бек, К. Экстремальное программирование: разработка через тестирование. – Санкт-Петербург : Питер, 2021. – 224 с. – URL: https://ibooks.ru/bookshelf/376974/reading (дата обращения: 05.11.2024). – Режим доступа: для </w:t>
      </w:r>
      <w:proofErr w:type="spellStart"/>
      <w:r w:rsidRPr="005E4366">
        <w:t>зарегистрир</w:t>
      </w:r>
      <w:proofErr w:type="spellEnd"/>
      <w:r w:rsidRPr="005E4366">
        <w:t>. пользователей. – Текст: электронный.</w:t>
      </w:r>
    </w:p>
    <w:p w14:paraId="6B13530C" w14:textId="77777777" w:rsidR="005E4366" w:rsidRPr="005E4366" w:rsidRDefault="005E4366" w:rsidP="005E4366">
      <w:pPr>
        <w:pStyle w:val="a3"/>
      </w:pPr>
      <w:r w:rsidRPr="005E4366">
        <w:t>2. 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5E4366">
        <w:t>Виснадул</w:t>
      </w:r>
      <w:proofErr w:type="spellEnd"/>
      <w:r w:rsidRPr="005E4366">
        <w:t xml:space="preserve"> ; под ред. Л. Г. Гагариной. – Москва : ФОРУМ : ИНФРА-М, 2023. – 400 с. – URL: https://znanium.com/catalog/product/1895679 (дата обращения: 11.11.2024). – Режим доступа: по подписке. – Текст : электронный.</w:t>
      </w:r>
    </w:p>
    <w:p w14:paraId="5F65E194" w14:textId="77777777" w:rsidR="005E4366" w:rsidRPr="005E4366" w:rsidRDefault="005E4366" w:rsidP="005E4366">
      <w:pPr>
        <w:pStyle w:val="a3"/>
      </w:pPr>
      <w:r w:rsidRPr="005E4366">
        <w:t xml:space="preserve">3. </w:t>
      </w:r>
      <w:proofErr w:type="spellStart"/>
      <w:r w:rsidRPr="005E4366">
        <w:t>Мартишин</w:t>
      </w:r>
      <w:proofErr w:type="spellEnd"/>
      <w:r w:rsidRPr="005E4366">
        <w:t xml:space="preserve">, С. А. Базы данных. Практическое применение СУБД SQL- и </w:t>
      </w:r>
      <w:proofErr w:type="spellStart"/>
      <w:r w:rsidRPr="005E4366">
        <w:t>NoSQL</w:t>
      </w:r>
      <w:proofErr w:type="spellEnd"/>
      <w:r w:rsidRPr="005E4366">
        <w:t xml:space="preserve">-типа для проектирования информационных систем : учебное пособие / С. А. </w:t>
      </w:r>
      <w:proofErr w:type="spellStart"/>
      <w:r w:rsidRPr="005E4366">
        <w:t>Мартишин</w:t>
      </w:r>
      <w:proofErr w:type="spellEnd"/>
      <w:r w:rsidRPr="005E4366">
        <w:t>, В. Л. Симонов, М. В. Храпченко. — Москва : ФОРУМ : ИНФРА-М, 2023. — 368 с. - URL: https://znanium.com/catalog/product/1912454 (дата обращения: 13.11.2024). – Режим доступа: по подписке. — Текст : электронный.</w:t>
      </w:r>
    </w:p>
    <w:p w14:paraId="628BCC18" w14:textId="77777777" w:rsidR="005E4366" w:rsidRPr="005E4366" w:rsidRDefault="005E4366" w:rsidP="005E4366">
      <w:pPr>
        <w:pStyle w:val="a3"/>
      </w:pPr>
      <w:r w:rsidRPr="005E4366">
        <w:t xml:space="preserve">4. </w:t>
      </w:r>
      <w:proofErr w:type="spellStart"/>
      <w:r w:rsidRPr="005E4366">
        <w:t>Тидвелл</w:t>
      </w:r>
      <w:proofErr w:type="spellEnd"/>
      <w:r w:rsidRPr="005E4366">
        <w:t xml:space="preserve">, Д. Разработка интерфейсов. Паттерны проектирования. 3-е изд. – Санкт-Петербург : Питер, 2022. – 560 с. – Текст : электронный. – URL: https://ibooks.ru/bookshelf/386796/reading (дата обращения: 17.11.2025). – Режим доступа: для </w:t>
      </w:r>
      <w:proofErr w:type="spellStart"/>
      <w:r w:rsidRPr="005E4366">
        <w:t>зарегистрир</w:t>
      </w:r>
      <w:proofErr w:type="spellEnd"/>
      <w:r w:rsidRPr="005E4366">
        <w:t>. пользователей.</w:t>
      </w:r>
    </w:p>
    <w:p w14:paraId="2821B30D" w14:textId="77777777" w:rsidR="005E4366" w:rsidRPr="005E4366" w:rsidRDefault="005E4366" w:rsidP="005E4366">
      <w:pPr>
        <w:pStyle w:val="a3"/>
      </w:pPr>
      <w:r w:rsidRPr="005E4366">
        <w:t>5. 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https://znanium.ru/catalog/product/2083407 (дата обращения: 20.11.2025). – Режим доступа: по подписке. – Текст : электронный.</w:t>
      </w:r>
    </w:p>
    <w:p w14:paraId="63BB0579" w14:textId="77777777" w:rsidR="002A2400" w:rsidRPr="002A2400" w:rsidRDefault="002A2400" w:rsidP="00A14F3C">
      <w:pPr>
        <w:pStyle w:val="a3"/>
      </w:pPr>
    </w:p>
    <w:sectPr w:rsidR="002A2400" w:rsidRPr="002A2400" w:rsidSect="004B78B3">
      <w:footerReference w:type="default" r:id="rId9"/>
      <w:pgSz w:w="11906" w:h="16838" w:code="9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27031" w14:textId="77777777" w:rsidR="0043207E" w:rsidRDefault="0043207E" w:rsidP="007B1296">
      <w:r>
        <w:separator/>
      </w:r>
    </w:p>
  </w:endnote>
  <w:endnote w:type="continuationSeparator" w:id="0">
    <w:p w14:paraId="3B9B479C" w14:textId="77777777" w:rsidR="0043207E" w:rsidRDefault="0043207E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58045"/>
      <w:docPartObj>
        <w:docPartGallery w:val="Page Numbers (Bottom of Page)"/>
        <w:docPartUnique/>
      </w:docPartObj>
    </w:sdtPr>
    <w:sdtContent>
      <w:p w14:paraId="59F00FCE" w14:textId="477E66F8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EA6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D4F9F" w14:textId="77777777" w:rsidR="0043207E" w:rsidRDefault="0043207E" w:rsidP="007B1296">
      <w:r>
        <w:separator/>
      </w:r>
    </w:p>
  </w:footnote>
  <w:footnote w:type="continuationSeparator" w:id="0">
    <w:p w14:paraId="65CB9904" w14:textId="77777777" w:rsidR="0043207E" w:rsidRDefault="0043207E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D1144"/>
    <w:multiLevelType w:val="multilevel"/>
    <w:tmpl w:val="3E8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A6CCF"/>
    <w:multiLevelType w:val="multilevel"/>
    <w:tmpl w:val="AB961C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390576">
    <w:abstractNumId w:val="7"/>
  </w:num>
  <w:num w:numId="2" w16cid:durableId="1179808975">
    <w:abstractNumId w:val="3"/>
  </w:num>
  <w:num w:numId="3" w16cid:durableId="1222443344">
    <w:abstractNumId w:val="2"/>
  </w:num>
  <w:num w:numId="4" w16cid:durableId="907498819">
    <w:abstractNumId w:val="2"/>
    <w:lvlOverride w:ilvl="0">
      <w:startOverride w:val="1"/>
    </w:lvlOverride>
  </w:num>
  <w:num w:numId="5" w16cid:durableId="1307861285">
    <w:abstractNumId w:val="2"/>
    <w:lvlOverride w:ilvl="0">
      <w:startOverride w:val="1"/>
    </w:lvlOverride>
  </w:num>
  <w:num w:numId="6" w16cid:durableId="2007635252">
    <w:abstractNumId w:val="4"/>
  </w:num>
  <w:num w:numId="7" w16cid:durableId="1144808529">
    <w:abstractNumId w:val="5"/>
  </w:num>
  <w:num w:numId="8" w16cid:durableId="973485780">
    <w:abstractNumId w:val="1"/>
  </w:num>
  <w:num w:numId="9" w16cid:durableId="469059300">
    <w:abstractNumId w:val="0"/>
  </w:num>
  <w:num w:numId="10" w16cid:durableId="1144274075">
    <w:abstractNumId w:val="8"/>
  </w:num>
  <w:num w:numId="11" w16cid:durableId="1485184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0322444">
    <w:abstractNumId w:val="2"/>
  </w:num>
  <w:num w:numId="13" w16cid:durableId="210769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8B3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0234D"/>
    <w:rsid w:val="00122DF6"/>
    <w:rsid w:val="00126FE5"/>
    <w:rsid w:val="00135AB1"/>
    <w:rsid w:val="00154AC6"/>
    <w:rsid w:val="00157D07"/>
    <w:rsid w:val="0018210A"/>
    <w:rsid w:val="00197EED"/>
    <w:rsid w:val="001B17C1"/>
    <w:rsid w:val="001B5082"/>
    <w:rsid w:val="001B5A61"/>
    <w:rsid w:val="001B719D"/>
    <w:rsid w:val="001F2018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A2400"/>
    <w:rsid w:val="002D5F2F"/>
    <w:rsid w:val="002E1075"/>
    <w:rsid w:val="002F1F23"/>
    <w:rsid w:val="00313BD4"/>
    <w:rsid w:val="003140F3"/>
    <w:rsid w:val="00333DDD"/>
    <w:rsid w:val="00350DEC"/>
    <w:rsid w:val="00356C88"/>
    <w:rsid w:val="003616AA"/>
    <w:rsid w:val="00362590"/>
    <w:rsid w:val="00390F2E"/>
    <w:rsid w:val="003A40F8"/>
    <w:rsid w:val="003A6D6C"/>
    <w:rsid w:val="003F696A"/>
    <w:rsid w:val="0043207E"/>
    <w:rsid w:val="00433EA6"/>
    <w:rsid w:val="00446D2F"/>
    <w:rsid w:val="00473C53"/>
    <w:rsid w:val="00485388"/>
    <w:rsid w:val="004B78B3"/>
    <w:rsid w:val="004D1C92"/>
    <w:rsid w:val="004D1D4C"/>
    <w:rsid w:val="004D2CE9"/>
    <w:rsid w:val="00540F99"/>
    <w:rsid w:val="00547AB8"/>
    <w:rsid w:val="005728C6"/>
    <w:rsid w:val="005842D8"/>
    <w:rsid w:val="005976D6"/>
    <w:rsid w:val="005C6335"/>
    <w:rsid w:val="005D0FDF"/>
    <w:rsid w:val="005D10F9"/>
    <w:rsid w:val="005E4366"/>
    <w:rsid w:val="00670A29"/>
    <w:rsid w:val="00674D6D"/>
    <w:rsid w:val="00682EC2"/>
    <w:rsid w:val="00685504"/>
    <w:rsid w:val="006947D9"/>
    <w:rsid w:val="006B2E38"/>
    <w:rsid w:val="006B57FD"/>
    <w:rsid w:val="006D0C39"/>
    <w:rsid w:val="00701393"/>
    <w:rsid w:val="0070177C"/>
    <w:rsid w:val="00711564"/>
    <w:rsid w:val="00715B4C"/>
    <w:rsid w:val="00731E14"/>
    <w:rsid w:val="00775943"/>
    <w:rsid w:val="007B0A53"/>
    <w:rsid w:val="007B1296"/>
    <w:rsid w:val="007B43F3"/>
    <w:rsid w:val="007E040A"/>
    <w:rsid w:val="00800364"/>
    <w:rsid w:val="00810637"/>
    <w:rsid w:val="008156AB"/>
    <w:rsid w:val="00821C6C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8F0793"/>
    <w:rsid w:val="008F4DED"/>
    <w:rsid w:val="00907A2C"/>
    <w:rsid w:val="009171D5"/>
    <w:rsid w:val="00927D29"/>
    <w:rsid w:val="009422C4"/>
    <w:rsid w:val="009500FD"/>
    <w:rsid w:val="009532B6"/>
    <w:rsid w:val="00985D59"/>
    <w:rsid w:val="009A5998"/>
    <w:rsid w:val="009C61C2"/>
    <w:rsid w:val="009F0E00"/>
    <w:rsid w:val="00A14F3C"/>
    <w:rsid w:val="00A15409"/>
    <w:rsid w:val="00A23795"/>
    <w:rsid w:val="00A538A9"/>
    <w:rsid w:val="00A57474"/>
    <w:rsid w:val="00A867FF"/>
    <w:rsid w:val="00A9702A"/>
    <w:rsid w:val="00B1423E"/>
    <w:rsid w:val="00B44A6D"/>
    <w:rsid w:val="00B546DD"/>
    <w:rsid w:val="00B64EC5"/>
    <w:rsid w:val="00B7322A"/>
    <w:rsid w:val="00B73778"/>
    <w:rsid w:val="00BB22C1"/>
    <w:rsid w:val="00BB59FA"/>
    <w:rsid w:val="00BE2E89"/>
    <w:rsid w:val="00BE6027"/>
    <w:rsid w:val="00C02CA6"/>
    <w:rsid w:val="00C2745F"/>
    <w:rsid w:val="00C57703"/>
    <w:rsid w:val="00C706EA"/>
    <w:rsid w:val="00C871DC"/>
    <w:rsid w:val="00C934F9"/>
    <w:rsid w:val="00CA55AD"/>
    <w:rsid w:val="00CB5F04"/>
    <w:rsid w:val="00CB63E2"/>
    <w:rsid w:val="00CC3301"/>
    <w:rsid w:val="00CE3B5E"/>
    <w:rsid w:val="00CE58C3"/>
    <w:rsid w:val="00D160AE"/>
    <w:rsid w:val="00D17C6D"/>
    <w:rsid w:val="00D21B2E"/>
    <w:rsid w:val="00D475AE"/>
    <w:rsid w:val="00D51EAF"/>
    <w:rsid w:val="00D56F33"/>
    <w:rsid w:val="00D96D59"/>
    <w:rsid w:val="00DD2D10"/>
    <w:rsid w:val="00DD2E9E"/>
    <w:rsid w:val="00E46B85"/>
    <w:rsid w:val="00E86806"/>
    <w:rsid w:val="00E93448"/>
    <w:rsid w:val="00ED2643"/>
    <w:rsid w:val="00EE2660"/>
    <w:rsid w:val="00F03819"/>
    <w:rsid w:val="00F116CE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BD43"/>
  <w15:chartTrackingRefBased/>
  <w15:docId w15:val="{1F08EDD9-EAD2-44BA-8DF8-2E89CAE5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Strong"/>
    <w:basedOn w:val="a4"/>
    <w:uiPriority w:val="22"/>
    <w:qFormat/>
    <w:rsid w:val="00A14F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E971-B835-4847-885F-57BF9C8B4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(1)</Template>
  <TotalTime>1</TotalTime>
  <Pages>12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0109-02</dc:creator>
  <cp:keywords/>
  <dc:description/>
  <cp:lastModifiedBy>Tetra</cp:lastModifiedBy>
  <cp:revision>2</cp:revision>
  <dcterms:created xsi:type="dcterms:W3CDTF">2025-11-26T20:22:00Z</dcterms:created>
  <dcterms:modified xsi:type="dcterms:W3CDTF">2025-11-26T20:22:00Z</dcterms:modified>
</cp:coreProperties>
</file>